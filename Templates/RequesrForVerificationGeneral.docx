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1174"/>
        <w:gridCol w:w="1577"/>
      </w:tblGrid>
      <w:tr w:rsidR="00A010DA" w:rsidRPr="00FA2315" w14:paraId="25765E8C" w14:textId="77777777" w:rsidTr="003336FE">
        <w:trPr>
          <w:trHeight w:val="235"/>
          <w:jc w:val="right"/>
        </w:trPr>
        <w:tc>
          <w:tcPr>
            <w:tcW w:w="1174" w:type="dxa"/>
          </w:tcPr>
          <w:p w14:paraId="574C872E" w14:textId="77777777" w:rsidR="00A010DA" w:rsidRPr="00120173" w:rsidRDefault="00A010DA" w:rsidP="008041F1">
            <w:pPr>
              <w:bidi w:val="0"/>
              <w:rPr>
                <w:rFonts w:cs="Times New Roman"/>
                <w:sz w:val="24"/>
              </w:rPr>
            </w:pPr>
            <w:r w:rsidRPr="00120173">
              <w:rPr>
                <w:rFonts w:cs="Times New Roman"/>
                <w:sz w:val="24"/>
              </w:rPr>
              <w:t>Date:</w:t>
            </w:r>
          </w:p>
        </w:tc>
        <w:tc>
          <w:tcPr>
            <w:tcW w:w="1577" w:type="dxa"/>
          </w:tcPr>
          <w:sdt>
            <w:sdtPr>
              <w:rPr>
                <w:sz w:val="24"/>
              </w:rPr>
              <w:alias w:val="ImportAuthenticationRequestDate"/>
              <w:tag w:val="ImportAuthenticationRequestDate"/>
              <w:id w:val="-1284191195"/>
              <w:placeholder>
                <w:docPart w:val="DefaultPlaceholder_-1854013440"/>
              </w:placeholder>
              <w:text/>
            </w:sdtPr>
            <w:sdtEndPr/>
            <w:sdtContent>
              <w:p w14:paraId="2DEAD83D" w14:textId="77777777" w:rsidR="001E4C37" w:rsidRPr="00120173" w:rsidRDefault="008041F1" w:rsidP="008041F1">
                <w:pPr>
                  <w:bidi w:val="0"/>
                  <w:rPr>
                    <w:rFonts w:cs="Times New Roman"/>
                    <w:sz w:val="24"/>
                  </w:rPr>
                </w:pPr>
                <w:r w:rsidRPr="00120173">
                  <w:rPr>
                    <w:sz w:val="24"/>
                  </w:rPr>
                  <w:t>Date</w:t>
                </w:r>
              </w:p>
            </w:sdtContent>
          </w:sdt>
        </w:tc>
      </w:tr>
      <w:tr w:rsidR="00A010DA" w:rsidRPr="00FA2315" w14:paraId="575F7A22" w14:textId="77777777" w:rsidTr="003336FE">
        <w:trPr>
          <w:jc w:val="right"/>
        </w:trPr>
        <w:tc>
          <w:tcPr>
            <w:tcW w:w="1174" w:type="dxa"/>
          </w:tcPr>
          <w:p w14:paraId="4915F827" w14:textId="77777777" w:rsidR="00A010DA" w:rsidRPr="00120173" w:rsidRDefault="00A010DA" w:rsidP="008041F1">
            <w:pPr>
              <w:bidi w:val="0"/>
              <w:rPr>
                <w:rFonts w:cs="Times New Roman"/>
                <w:sz w:val="24"/>
              </w:rPr>
            </w:pPr>
            <w:r w:rsidRPr="00120173">
              <w:rPr>
                <w:rFonts w:cs="Times New Roman"/>
                <w:sz w:val="24"/>
              </w:rPr>
              <w:t>File No.:</w:t>
            </w:r>
          </w:p>
        </w:tc>
        <w:tc>
          <w:tcPr>
            <w:tcW w:w="1577" w:type="dxa"/>
          </w:tcPr>
          <w:sdt>
            <w:sdtPr>
              <w:rPr>
                <w:sz w:val="24"/>
              </w:rPr>
              <w:alias w:val="FileNumber"/>
              <w:tag w:val="FileNumber"/>
              <w:id w:val="1425764220"/>
              <w:placeholder>
                <w:docPart w:val="DefaultPlaceholder_-1854013440"/>
              </w:placeholder>
              <w:text/>
            </w:sdtPr>
            <w:sdtEndPr/>
            <w:sdtContent>
              <w:p w14:paraId="6ADDBB18" w14:textId="77777777" w:rsidR="00542F73" w:rsidRPr="00120173" w:rsidRDefault="008041F1" w:rsidP="008041F1">
                <w:pPr>
                  <w:bidi w:val="0"/>
                  <w:rPr>
                    <w:rFonts w:cs="Times New Roman"/>
                    <w:sz w:val="24"/>
                  </w:rPr>
                </w:pPr>
                <w:proofErr w:type="spellStart"/>
                <w:r w:rsidRPr="00120173">
                  <w:rPr>
                    <w:sz w:val="24"/>
                  </w:rPr>
                  <w:t>FileNumber</w:t>
                </w:r>
                <w:proofErr w:type="spellEnd"/>
              </w:p>
            </w:sdtContent>
          </w:sdt>
        </w:tc>
      </w:tr>
      <w:tr w:rsidR="00A010DA" w:rsidRPr="00FA2315" w14:paraId="542C07CA" w14:textId="77777777" w:rsidTr="003336FE">
        <w:trPr>
          <w:jc w:val="right"/>
        </w:trPr>
        <w:tc>
          <w:tcPr>
            <w:tcW w:w="1174" w:type="dxa"/>
          </w:tcPr>
          <w:p w14:paraId="04DD5248" w14:textId="77777777" w:rsidR="00A010DA" w:rsidRPr="00120173" w:rsidRDefault="00A010DA" w:rsidP="008041F1">
            <w:pPr>
              <w:bidi w:val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77" w:type="dxa"/>
          </w:tcPr>
          <w:p w14:paraId="39AA4529" w14:textId="77777777" w:rsidR="00A010DA" w:rsidRPr="00120173" w:rsidRDefault="00A010DA" w:rsidP="008041F1">
            <w:pPr>
              <w:bidi w:val="0"/>
              <w:rPr>
                <w:b/>
                <w:bCs/>
                <w:i/>
                <w:iCs/>
                <w:sz w:val="24"/>
              </w:rPr>
            </w:pPr>
          </w:p>
        </w:tc>
      </w:tr>
    </w:tbl>
    <w:sdt>
      <w:sdtPr>
        <w:rPr>
          <w:sz w:val="24"/>
        </w:rPr>
        <w:alias w:val="ExternalCustomDepartmentTitle"/>
        <w:tag w:val="ExternalCustomDepartmentTitle"/>
        <w:id w:val="912592197"/>
        <w:placeholder>
          <w:docPart w:val="DefaultPlaceholder_-1854013440"/>
        </w:placeholder>
        <w:text w:multiLine="1"/>
      </w:sdtPr>
      <w:sdtEndPr/>
      <w:sdtContent>
        <w:p w14:paraId="3833BEAE" w14:textId="77777777" w:rsidR="00CF66DA" w:rsidRPr="00120173" w:rsidRDefault="00CF66DA" w:rsidP="008041F1">
          <w:pPr>
            <w:bidi w:val="0"/>
            <w:rPr>
              <w:sz w:val="24"/>
            </w:rPr>
          </w:pPr>
          <w:r w:rsidRPr="00120173">
            <w:rPr>
              <w:sz w:val="24"/>
            </w:rPr>
            <w:t>Title of the exter</w:t>
          </w:r>
          <w:r w:rsidR="008041F1" w:rsidRPr="00120173">
            <w:rPr>
              <w:sz w:val="24"/>
            </w:rPr>
            <w:t>nal custom department – 2 lines</w:t>
          </w:r>
        </w:p>
      </w:sdtContent>
    </w:sdt>
    <w:sdt>
      <w:sdtPr>
        <w:rPr>
          <w:sz w:val="24"/>
        </w:rPr>
        <w:alias w:val="ExternalCustomDepartmentAddress"/>
        <w:tag w:val="ExternalCustomDepartmentAddress"/>
        <w:id w:val="-248889540"/>
        <w:placeholder>
          <w:docPart w:val="DefaultPlaceholder_-1854013440"/>
        </w:placeholder>
        <w:text/>
      </w:sdtPr>
      <w:sdtEndPr/>
      <w:sdtContent>
        <w:p w14:paraId="3426DB13" w14:textId="77777777" w:rsidR="00CF66DA" w:rsidRPr="00120173" w:rsidRDefault="008041F1" w:rsidP="008041F1">
          <w:pPr>
            <w:bidi w:val="0"/>
            <w:rPr>
              <w:sz w:val="24"/>
            </w:rPr>
          </w:pPr>
          <w:r w:rsidRPr="00120173">
            <w:rPr>
              <w:sz w:val="24"/>
            </w:rPr>
            <w:t>Address of custom department</w:t>
          </w:r>
        </w:p>
      </w:sdtContent>
    </w:sdt>
    <w:sdt>
      <w:sdtPr>
        <w:rPr>
          <w:sz w:val="24"/>
        </w:rPr>
        <w:alias w:val="ExternalCustomDepartmentCountry"/>
        <w:tag w:val="ExternalCustomDepartmentCountry"/>
        <w:id w:val="-1039578919"/>
        <w:placeholder>
          <w:docPart w:val="DefaultPlaceholder_-1854013440"/>
        </w:placeholder>
        <w:text/>
      </w:sdtPr>
      <w:sdtEndPr/>
      <w:sdtContent>
        <w:p w14:paraId="51AF34C7" w14:textId="77777777" w:rsidR="00477431" w:rsidRPr="00120173" w:rsidRDefault="00CF66DA" w:rsidP="008041F1">
          <w:pPr>
            <w:bidi w:val="0"/>
            <w:rPr>
              <w:i/>
              <w:iCs/>
              <w:sz w:val="24"/>
            </w:rPr>
          </w:pPr>
          <w:r w:rsidRPr="00120173">
            <w:rPr>
              <w:sz w:val="24"/>
            </w:rPr>
            <w:t>Country of the custom department</w:t>
          </w:r>
        </w:p>
      </w:sdtContent>
    </w:sdt>
    <w:p w14:paraId="49889E12" w14:textId="77777777" w:rsidR="00055F80" w:rsidRPr="00FA2315" w:rsidRDefault="00055F80" w:rsidP="008041F1">
      <w:pPr>
        <w:bidi w:val="0"/>
        <w:rPr>
          <w:i/>
          <w:iCs/>
          <w:szCs w:val="20"/>
          <w:rtl/>
        </w:rPr>
      </w:pPr>
    </w:p>
    <w:p w14:paraId="1924E1F9" w14:textId="77777777" w:rsidR="00264D69" w:rsidRPr="00120173" w:rsidRDefault="00264D69" w:rsidP="008041F1">
      <w:pPr>
        <w:bidi w:val="0"/>
        <w:rPr>
          <w:sz w:val="24"/>
          <w:rtl/>
        </w:rPr>
      </w:pPr>
      <w:r w:rsidRPr="00120173">
        <w:rPr>
          <w:sz w:val="24"/>
        </w:rPr>
        <w:t>Dear Sirs or Madam,</w:t>
      </w:r>
    </w:p>
    <w:p w14:paraId="36FDC13C" w14:textId="77777777" w:rsidR="004868D5" w:rsidRPr="00120173" w:rsidRDefault="004868D5" w:rsidP="008041F1">
      <w:pPr>
        <w:bidi w:val="0"/>
        <w:ind w:right="720"/>
        <w:rPr>
          <w:sz w:val="24"/>
        </w:rPr>
      </w:pPr>
    </w:p>
    <w:p w14:paraId="3FEAE1FB" w14:textId="77777777" w:rsidR="004354A7" w:rsidRPr="00120173" w:rsidRDefault="004354A7" w:rsidP="008041F1">
      <w:pPr>
        <w:bidi w:val="0"/>
        <w:rPr>
          <w:sz w:val="24"/>
          <w:u w:val="single"/>
          <w:rtl/>
        </w:rPr>
      </w:pPr>
      <w:r w:rsidRPr="00120173">
        <w:rPr>
          <w:sz w:val="24"/>
          <w:u w:val="single"/>
        </w:rPr>
        <w:t>REMINDER</w:t>
      </w:r>
    </w:p>
    <w:p w14:paraId="30EC2317" w14:textId="77777777" w:rsidR="004354A7" w:rsidRPr="00120173" w:rsidRDefault="004354A7" w:rsidP="008041F1">
      <w:pPr>
        <w:bidi w:val="0"/>
        <w:rPr>
          <w:sz w:val="24"/>
          <w:u w:val="single"/>
          <w:rtl/>
        </w:rPr>
      </w:pPr>
    </w:p>
    <w:p w14:paraId="6E0AF914" w14:textId="77777777" w:rsidR="003336FE" w:rsidRPr="00120173" w:rsidRDefault="003336FE" w:rsidP="00D320E9">
      <w:pPr>
        <w:bidi w:val="0"/>
        <w:rPr>
          <w:b/>
          <w:bCs/>
          <w:sz w:val="24"/>
          <w:u w:val="single"/>
          <w:rtl/>
        </w:rPr>
      </w:pPr>
      <w:r w:rsidRPr="00120173">
        <w:rPr>
          <w:b/>
          <w:bCs/>
          <w:sz w:val="24"/>
          <w:u w:val="single"/>
        </w:rPr>
        <w:t>Re: Request For Verification of the following preferential documents:</w:t>
      </w:r>
    </w:p>
    <w:p w14:paraId="3602584C" w14:textId="77777777" w:rsidR="003336FE" w:rsidRPr="00120173" w:rsidRDefault="003336FE" w:rsidP="00D320E9">
      <w:pPr>
        <w:bidi w:val="0"/>
        <w:rPr>
          <w:rFonts w:cs="Times New Roman"/>
          <w:sz w:val="24"/>
          <w:rtl/>
          <w:lang w:eastAsia="en-US"/>
        </w:rPr>
      </w:pPr>
      <w:r w:rsidRPr="00120173">
        <w:rPr>
          <w:b/>
          <w:bCs/>
          <w:sz w:val="24"/>
          <w:u w:val="single"/>
        </w:rPr>
        <w:t xml:space="preserve">Invoice declaration(s) No: </w:t>
      </w:r>
      <w:sdt>
        <w:sdtPr>
          <w:rPr>
            <w:sz w:val="24"/>
          </w:rPr>
          <w:alias w:val="InvoiceNumberForImportAuthenticationRequest"/>
          <w:tag w:val="InvoiceNumberForImportAuthenticationRequest"/>
          <w:id w:val="1760332386"/>
          <w:placeholder>
            <w:docPart w:val="DefaultPlaceholder_-1854013440"/>
          </w:placeholder>
          <w:text/>
        </w:sdtPr>
        <w:sdtEndPr/>
        <w:sdtContent>
          <w:r w:rsidRPr="00120173">
            <w:rPr>
              <w:sz w:val="24"/>
            </w:rPr>
            <w:t>invoices requests</w:t>
          </w:r>
        </w:sdtContent>
      </w:sdt>
    </w:p>
    <w:p w14:paraId="130221F8" w14:textId="77777777" w:rsidR="003336FE" w:rsidRPr="00120173" w:rsidRDefault="003336FE" w:rsidP="00D320E9">
      <w:pPr>
        <w:bidi w:val="0"/>
        <w:rPr>
          <w:rFonts w:cs="Times New Roman"/>
          <w:sz w:val="24"/>
          <w:rtl/>
          <w:lang w:eastAsia="en-US"/>
        </w:rPr>
      </w:pPr>
      <w:r w:rsidRPr="00120173">
        <w:rPr>
          <w:b/>
          <w:bCs/>
          <w:sz w:val="24"/>
          <w:u w:val="single"/>
        </w:rPr>
        <w:t>Movement certificate(s) No</w:t>
      </w:r>
      <w:r w:rsidRPr="00120173">
        <w:rPr>
          <w:sz w:val="24"/>
          <w:u w:val="single"/>
        </w:rPr>
        <w:t>:</w:t>
      </w:r>
      <w:r w:rsidRPr="00120173">
        <w:rPr>
          <w:sz w:val="24"/>
        </w:rPr>
        <w:t xml:space="preserve"> </w:t>
      </w:r>
      <w:sdt>
        <w:sdtPr>
          <w:rPr>
            <w:sz w:val="24"/>
          </w:rPr>
          <w:alias w:val="MovementCertificate"/>
          <w:tag w:val="MovementCertificate"/>
          <w:id w:val="994925102"/>
          <w:placeholder>
            <w:docPart w:val="DefaultPlaceholder_-1854013440"/>
          </w:placeholder>
          <w:text/>
        </w:sdtPr>
        <w:sdtEndPr/>
        <w:sdtContent>
          <w:r w:rsidRPr="00120173">
            <w:rPr>
              <w:sz w:val="24"/>
            </w:rPr>
            <w:t>all certificates</w:t>
          </w:r>
        </w:sdtContent>
      </w:sdt>
    </w:p>
    <w:p w14:paraId="53DDF013" w14:textId="77777777" w:rsidR="004354A7" w:rsidRPr="00120173" w:rsidRDefault="004354A7" w:rsidP="008041F1">
      <w:pPr>
        <w:bidi w:val="0"/>
        <w:ind w:right="-334"/>
        <w:rPr>
          <w:rFonts w:ascii="Segoe UI" w:hAnsi="Segoe UI" w:cs="Arial"/>
          <w:color w:val="444444"/>
          <w:sz w:val="24"/>
          <w:lang w:eastAsia="en-US"/>
        </w:rPr>
      </w:pPr>
      <w:r w:rsidRPr="00120173">
        <w:rPr>
          <w:rFonts w:ascii="Segoe UI" w:hAnsi="Segoe UI" w:cs="Segoe UI"/>
          <w:color w:val="444444"/>
          <w:sz w:val="24"/>
          <w:lang w:eastAsia="en-US"/>
        </w:rPr>
        <w:t xml:space="preserve">                </w:t>
      </w:r>
      <w:r w:rsidRPr="00120173">
        <w:rPr>
          <w:rFonts w:ascii="Segoe UI" w:hAnsi="Segoe UI" w:cs="Segoe UI"/>
          <w:color w:val="444444"/>
          <w:sz w:val="24"/>
          <w:lang w:eastAsia="en-US"/>
        </w:rPr>
        <w:tab/>
      </w:r>
      <w:r w:rsidRPr="00120173">
        <w:rPr>
          <w:rFonts w:ascii="Segoe UI" w:hAnsi="Segoe UI" w:cs="Arial"/>
          <w:color w:val="444444"/>
          <w:sz w:val="24"/>
          <w:lang w:eastAsia="en-US"/>
        </w:rPr>
        <w:t xml:space="preserve">                                     </w:t>
      </w:r>
    </w:p>
    <w:p w14:paraId="044FDF99" w14:textId="77777777" w:rsidR="004354A7" w:rsidRPr="00120173" w:rsidRDefault="004354A7" w:rsidP="008041F1">
      <w:pPr>
        <w:bidi w:val="0"/>
        <w:ind w:right="720"/>
        <w:rPr>
          <w:sz w:val="24"/>
        </w:rPr>
      </w:pPr>
      <w:r w:rsidRPr="00120173">
        <w:rPr>
          <w:sz w:val="24"/>
        </w:rPr>
        <w:t xml:space="preserve">We have not yet received </w:t>
      </w:r>
      <w:r w:rsidR="008041F1" w:rsidRPr="00120173">
        <w:rPr>
          <w:sz w:val="24"/>
        </w:rPr>
        <w:t xml:space="preserve">a response to our letter dated </w:t>
      </w:r>
      <w:sdt>
        <w:sdtPr>
          <w:rPr>
            <w:sz w:val="24"/>
          </w:rPr>
          <w:alias w:val="FirstLetterDate"/>
          <w:tag w:val="FirstLetterDate"/>
          <w:id w:val="1228112817"/>
          <w:placeholder>
            <w:docPart w:val="DefaultPlaceholder_-1854013440"/>
          </w:placeholder>
          <w:text/>
        </w:sdtPr>
        <w:sdtEndPr/>
        <w:sdtContent>
          <w:r w:rsidRPr="00120173">
            <w:rPr>
              <w:sz w:val="24"/>
            </w:rPr>
            <w:t>1st</w:t>
          </w:r>
          <w:r w:rsidR="008041F1" w:rsidRPr="00120173">
            <w:rPr>
              <w:sz w:val="24"/>
            </w:rPr>
            <w:t xml:space="preserve"> letter date</w:t>
          </w:r>
        </w:sdtContent>
      </w:sdt>
      <w:r w:rsidRPr="00120173">
        <w:rPr>
          <w:sz w:val="24"/>
        </w:rPr>
        <w:t xml:space="preserve"> regarding the verification of the </w:t>
      </w:r>
      <w:proofErr w:type="gramStart"/>
      <w:r w:rsidRPr="00120173">
        <w:rPr>
          <w:sz w:val="24"/>
        </w:rPr>
        <w:t>above Mentioned</w:t>
      </w:r>
      <w:proofErr w:type="gramEnd"/>
      <w:r w:rsidRPr="00120173">
        <w:rPr>
          <w:sz w:val="24"/>
        </w:rPr>
        <w:t xml:space="preserve"> </w:t>
      </w:r>
      <w:r w:rsidR="003336FE" w:rsidRPr="00120173">
        <w:rPr>
          <w:sz w:val="24"/>
        </w:rPr>
        <w:t>preferential documents</w:t>
      </w:r>
      <w:r w:rsidRPr="00120173">
        <w:rPr>
          <w:sz w:val="24"/>
        </w:rPr>
        <w:t>.</w:t>
      </w:r>
    </w:p>
    <w:p w14:paraId="0741AA21" w14:textId="77777777" w:rsidR="004354A7" w:rsidRPr="00120173" w:rsidRDefault="004354A7" w:rsidP="008041F1">
      <w:pPr>
        <w:bidi w:val="0"/>
        <w:ind w:right="720"/>
        <w:rPr>
          <w:sz w:val="24"/>
        </w:rPr>
      </w:pPr>
    </w:p>
    <w:p w14:paraId="7D287AA4" w14:textId="77777777" w:rsidR="004354A7" w:rsidRPr="00120173" w:rsidRDefault="004354A7" w:rsidP="008041F1">
      <w:pPr>
        <w:bidi w:val="0"/>
        <w:ind w:right="720"/>
        <w:rPr>
          <w:sz w:val="24"/>
        </w:rPr>
      </w:pPr>
      <w:r w:rsidRPr="00120173">
        <w:rPr>
          <w:sz w:val="24"/>
        </w:rPr>
        <w:t xml:space="preserve">Your expedient reply would be greatly appreciated.                       </w:t>
      </w:r>
      <w:r w:rsidRPr="00120173">
        <w:rPr>
          <w:rFonts w:hint="cs"/>
          <w:sz w:val="24"/>
          <w:rtl/>
        </w:rPr>
        <w:t xml:space="preserve">           </w:t>
      </w:r>
    </w:p>
    <w:p w14:paraId="14F5F0CC" w14:textId="77777777" w:rsidR="004354A7" w:rsidRPr="00120173" w:rsidRDefault="004354A7" w:rsidP="008041F1">
      <w:pPr>
        <w:bidi w:val="0"/>
        <w:rPr>
          <w:sz w:val="24"/>
          <w:rtl/>
        </w:rPr>
      </w:pPr>
    </w:p>
    <w:p w14:paraId="3A238878" w14:textId="77777777" w:rsidR="001B339E" w:rsidRPr="00120173" w:rsidRDefault="001B339E" w:rsidP="008041F1">
      <w:pPr>
        <w:bidi w:val="0"/>
        <w:rPr>
          <w:sz w:val="24"/>
        </w:rPr>
      </w:pPr>
      <w:r w:rsidRPr="00120173">
        <w:rPr>
          <w:sz w:val="24"/>
        </w:rPr>
        <w:t xml:space="preserve">Sincerely, </w:t>
      </w:r>
    </w:p>
    <w:p w14:paraId="00372C94" w14:textId="77777777" w:rsidR="00FA2315" w:rsidRDefault="00FA2315" w:rsidP="008041F1">
      <w:pPr>
        <w:bidi w:val="0"/>
        <w:rPr>
          <w:szCs w:val="20"/>
        </w:rPr>
      </w:pPr>
    </w:p>
    <w:sdt>
      <w:sdtPr>
        <w:rPr>
          <w:szCs w:val="20"/>
        </w:rPr>
        <w:alias w:val="UserSignature"/>
        <w:tag w:val="UserSignature"/>
        <w:id w:val="-1597159909"/>
        <w:showingPlcHdr/>
        <w:picture/>
      </w:sdtPr>
      <w:sdtEndPr/>
      <w:sdtContent>
        <w:p w14:paraId="5FB5DA18" w14:textId="77777777" w:rsidR="001B339E" w:rsidRPr="00FA2315" w:rsidRDefault="008041F1" w:rsidP="008041F1">
          <w:pPr>
            <w:bidi w:val="0"/>
            <w:rPr>
              <w:szCs w:val="20"/>
            </w:rPr>
          </w:pPr>
          <w:r>
            <w:rPr>
              <w:noProof/>
              <w:szCs w:val="20"/>
              <w:lang w:eastAsia="en-US"/>
            </w:rPr>
            <w:drawing>
              <wp:inline distT="0" distB="0" distL="0" distR="0" wp14:anchorId="10B8A164" wp14:editId="16143FEA">
                <wp:extent cx="2605177" cy="802005"/>
                <wp:effectExtent l="0" t="0" r="508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28323" cy="809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E7CAAA0" w14:textId="77777777" w:rsidR="008041F1" w:rsidRDefault="008041F1" w:rsidP="008041F1">
      <w:pPr>
        <w:bidi w:val="0"/>
        <w:rPr>
          <w:szCs w:val="20"/>
        </w:rPr>
      </w:pPr>
    </w:p>
    <w:sdt>
      <w:sdtPr>
        <w:rPr>
          <w:sz w:val="24"/>
        </w:rPr>
        <w:alias w:val="EmployeeFullName"/>
        <w:tag w:val="EmployeeFullName"/>
        <w:id w:val="1457292095"/>
        <w:placeholder>
          <w:docPart w:val="DefaultPlaceholder_-1854013440"/>
        </w:placeholder>
        <w:text/>
      </w:sdtPr>
      <w:sdtEndPr/>
      <w:sdtContent>
        <w:p w14:paraId="6FAAB788" w14:textId="77777777" w:rsidR="003336FE" w:rsidRPr="00120173" w:rsidRDefault="003336FE" w:rsidP="008041F1">
          <w:pPr>
            <w:bidi w:val="0"/>
            <w:rPr>
              <w:sz w:val="24"/>
            </w:rPr>
          </w:pPr>
          <w:r w:rsidRPr="00120173">
            <w:rPr>
              <w:sz w:val="24"/>
            </w:rPr>
            <w:t>User that generate the lett</w:t>
          </w:r>
          <w:r w:rsidR="008041F1" w:rsidRPr="00120173">
            <w:rPr>
              <w:sz w:val="24"/>
            </w:rPr>
            <w:t xml:space="preserve">er First and Family in English </w:t>
          </w:r>
        </w:p>
      </w:sdtContent>
    </w:sdt>
    <w:p w14:paraId="034FBC78" w14:textId="77777777" w:rsidR="003336FE" w:rsidRPr="00120173" w:rsidRDefault="003336FE" w:rsidP="008041F1">
      <w:pPr>
        <w:bidi w:val="0"/>
        <w:rPr>
          <w:i/>
          <w:iCs/>
          <w:sz w:val="24"/>
        </w:rPr>
      </w:pPr>
      <w:r w:rsidRPr="00120173">
        <w:rPr>
          <w:sz w:val="24"/>
        </w:rPr>
        <w:t>Exports and Rules of Origin Department</w:t>
      </w:r>
    </w:p>
    <w:sdt>
      <w:sdtPr>
        <w:rPr>
          <w:sz w:val="24"/>
        </w:rPr>
        <w:alias w:val="EmployeeEmailAddress"/>
        <w:tag w:val="EmployeeEmailAddress"/>
        <w:id w:val="1477577774"/>
        <w:placeholder>
          <w:docPart w:val="DefaultPlaceholder_-1854013440"/>
        </w:placeholder>
        <w:text/>
      </w:sdtPr>
      <w:sdtEndPr/>
      <w:sdtContent>
        <w:p w14:paraId="24FDF5FA" w14:textId="77777777" w:rsidR="001B339E" w:rsidRPr="00120173" w:rsidRDefault="008041F1" w:rsidP="008041F1">
          <w:pPr>
            <w:bidi w:val="0"/>
            <w:rPr>
              <w:b/>
              <w:bCs/>
              <w:i/>
              <w:iCs/>
              <w:sz w:val="24"/>
            </w:rPr>
          </w:pPr>
          <w:r w:rsidRPr="00120173">
            <w:rPr>
              <w:sz w:val="24"/>
            </w:rPr>
            <w:t>E</w:t>
          </w:r>
          <w:r w:rsidR="003336FE" w:rsidRPr="00120173">
            <w:rPr>
              <w:sz w:val="24"/>
            </w:rPr>
            <w:t>mail of the user</w:t>
          </w:r>
        </w:p>
      </w:sdtContent>
    </w:sdt>
    <w:p w14:paraId="3DD23C02" w14:textId="77777777" w:rsidR="001B339E" w:rsidRPr="00FA2315" w:rsidRDefault="001B339E" w:rsidP="008041F1">
      <w:pPr>
        <w:bidi w:val="0"/>
        <w:rPr>
          <w:b/>
          <w:bCs/>
          <w:i/>
          <w:iCs/>
          <w:szCs w:val="20"/>
        </w:rPr>
      </w:pPr>
    </w:p>
    <w:p w14:paraId="4554EE72" w14:textId="77777777" w:rsidR="001B339E" w:rsidRPr="00FA2315" w:rsidRDefault="001B339E" w:rsidP="008041F1">
      <w:pPr>
        <w:bidi w:val="0"/>
        <w:rPr>
          <w:szCs w:val="20"/>
        </w:rPr>
      </w:pPr>
    </w:p>
    <w:p w14:paraId="664C5D75" w14:textId="77777777" w:rsidR="00A82C76" w:rsidRPr="00FA2315" w:rsidRDefault="00A82C76" w:rsidP="008041F1">
      <w:pPr>
        <w:bidi w:val="0"/>
        <w:rPr>
          <w:szCs w:val="20"/>
        </w:rPr>
      </w:pPr>
    </w:p>
    <w:p w14:paraId="1AAA4DBD" w14:textId="77777777" w:rsidR="00A82C76" w:rsidRPr="00FA2315" w:rsidRDefault="00A82C76" w:rsidP="008041F1">
      <w:pPr>
        <w:bidi w:val="0"/>
        <w:rPr>
          <w:szCs w:val="20"/>
        </w:rPr>
      </w:pPr>
    </w:p>
    <w:p w14:paraId="12750548" w14:textId="77777777" w:rsidR="00A82C76" w:rsidRPr="00FA2315" w:rsidRDefault="00A82C76" w:rsidP="008041F1">
      <w:pPr>
        <w:bidi w:val="0"/>
        <w:rPr>
          <w:szCs w:val="20"/>
        </w:rPr>
      </w:pPr>
    </w:p>
    <w:p w14:paraId="2E5868C9" w14:textId="77777777" w:rsidR="001B339E" w:rsidRPr="00FA2315" w:rsidRDefault="001B339E" w:rsidP="008041F1">
      <w:pPr>
        <w:bidi w:val="0"/>
        <w:rPr>
          <w:szCs w:val="20"/>
          <w:rtl/>
        </w:rPr>
      </w:pPr>
    </w:p>
    <w:sectPr w:rsidR="001B339E" w:rsidRPr="00FA2315">
      <w:headerReference w:type="default" r:id="rId12"/>
      <w:footerReference w:type="default" r:id="rId13"/>
      <w:headerReference w:type="first" r:id="rId14"/>
      <w:footerReference w:type="first" r:id="rId15"/>
      <w:endnotePr>
        <w:numFmt w:val="lowerLetter"/>
      </w:endnotePr>
      <w:pgSz w:w="11907" w:h="16840" w:code="9"/>
      <w:pgMar w:top="2268" w:right="1797" w:bottom="2268" w:left="1797" w:header="720" w:footer="646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42FC0" w14:textId="77777777" w:rsidR="005D27B4" w:rsidRDefault="005D27B4">
      <w:r>
        <w:separator/>
      </w:r>
    </w:p>
  </w:endnote>
  <w:endnote w:type="continuationSeparator" w:id="0">
    <w:p w14:paraId="20AFA86D" w14:textId="77777777" w:rsidR="005D27B4" w:rsidRDefault="005D2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510"/>
      <w:gridCol w:w="1701"/>
      <w:gridCol w:w="1985"/>
      <w:gridCol w:w="1331"/>
    </w:tblGrid>
    <w:tr w:rsidR="00A010DA" w14:paraId="6E46EF23" w14:textId="77777777">
      <w:tc>
        <w:tcPr>
          <w:tcW w:w="3510" w:type="dxa"/>
        </w:tcPr>
        <w:p w14:paraId="09E7B1C3" w14:textId="77777777" w:rsidR="00A010DA" w:rsidRDefault="00A010DA">
          <w:pPr>
            <w:pStyle w:val="Footer"/>
            <w:bidi w:val="0"/>
          </w:pPr>
        </w:p>
      </w:tc>
      <w:tc>
        <w:tcPr>
          <w:tcW w:w="1701" w:type="dxa"/>
        </w:tcPr>
        <w:p w14:paraId="189B3832" w14:textId="77777777" w:rsidR="00A010DA" w:rsidRDefault="00A010DA">
          <w:pPr>
            <w:pStyle w:val="Footer"/>
            <w:bidi w:val="0"/>
          </w:pPr>
        </w:p>
      </w:tc>
      <w:tc>
        <w:tcPr>
          <w:tcW w:w="1985" w:type="dxa"/>
        </w:tcPr>
        <w:p w14:paraId="15C78C0A" w14:textId="77777777" w:rsidR="00A010DA" w:rsidRDefault="00A010DA">
          <w:pPr>
            <w:pStyle w:val="Footer"/>
            <w:bidi w:val="0"/>
          </w:pPr>
        </w:p>
      </w:tc>
      <w:tc>
        <w:tcPr>
          <w:tcW w:w="1331" w:type="dxa"/>
        </w:tcPr>
        <w:p w14:paraId="2354261D" w14:textId="77777777" w:rsidR="00A010DA" w:rsidRDefault="00A010DA" w:rsidP="005C4433">
          <w:pPr>
            <w:pStyle w:val="Footer"/>
            <w:bidi w:val="0"/>
          </w:pPr>
        </w:p>
      </w:tc>
    </w:tr>
  </w:tbl>
  <w:p w14:paraId="3251124B" w14:textId="77777777" w:rsidR="00A010DA" w:rsidRDefault="00A010D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510"/>
      <w:gridCol w:w="2410"/>
      <w:gridCol w:w="2607"/>
    </w:tblGrid>
    <w:tr w:rsidR="003336FE" w:rsidRPr="00120173" w14:paraId="0D688E15" w14:textId="77777777">
      <w:tc>
        <w:tcPr>
          <w:tcW w:w="3510" w:type="dxa"/>
        </w:tcPr>
        <w:p w14:paraId="756424DF" w14:textId="77777777" w:rsidR="003336FE" w:rsidRPr="00120173" w:rsidRDefault="003336FE" w:rsidP="003336FE">
          <w:pPr>
            <w:pStyle w:val="Footer"/>
            <w:bidi w:val="0"/>
            <w:rPr>
              <w:b/>
              <w:bCs/>
              <w:sz w:val="24"/>
              <w:szCs w:val="28"/>
            </w:rPr>
          </w:pPr>
          <w:r w:rsidRPr="00120173">
            <w:rPr>
              <w:b/>
              <w:bCs/>
              <w:sz w:val="24"/>
              <w:szCs w:val="28"/>
            </w:rPr>
            <w:t>TEL: 02-6663794</w:t>
          </w:r>
        </w:p>
      </w:tc>
      <w:tc>
        <w:tcPr>
          <w:tcW w:w="2410" w:type="dxa"/>
        </w:tcPr>
        <w:p w14:paraId="1DE77630" w14:textId="77777777" w:rsidR="003336FE" w:rsidRPr="00120173" w:rsidRDefault="003336FE" w:rsidP="003336FE">
          <w:pPr>
            <w:pStyle w:val="Footer"/>
            <w:bidi w:val="0"/>
            <w:rPr>
              <w:b/>
              <w:bCs/>
              <w:sz w:val="24"/>
              <w:szCs w:val="28"/>
            </w:rPr>
          </w:pPr>
        </w:p>
      </w:tc>
      <w:tc>
        <w:tcPr>
          <w:tcW w:w="2607" w:type="dxa"/>
        </w:tcPr>
        <w:p w14:paraId="53ADD259" w14:textId="77777777" w:rsidR="003336FE" w:rsidRPr="00120173" w:rsidRDefault="003336FE" w:rsidP="003336FE">
          <w:pPr>
            <w:pStyle w:val="Footer"/>
            <w:bidi w:val="0"/>
            <w:jc w:val="right"/>
            <w:rPr>
              <w:b/>
              <w:bCs/>
              <w:sz w:val="24"/>
              <w:szCs w:val="28"/>
            </w:rPr>
          </w:pPr>
          <w:r w:rsidRPr="00120173">
            <w:rPr>
              <w:b/>
              <w:bCs/>
              <w:sz w:val="24"/>
              <w:szCs w:val="28"/>
            </w:rPr>
            <w:t>FAX: 02-6663795</w:t>
          </w:r>
        </w:p>
        <w:p w14:paraId="4E6B820A" w14:textId="77777777" w:rsidR="003336FE" w:rsidRPr="00120173" w:rsidRDefault="003336FE" w:rsidP="003336FE">
          <w:pPr>
            <w:pStyle w:val="Footer"/>
            <w:bidi w:val="0"/>
            <w:jc w:val="right"/>
            <w:rPr>
              <w:b/>
              <w:bCs/>
              <w:sz w:val="24"/>
              <w:szCs w:val="28"/>
            </w:rPr>
          </w:pPr>
        </w:p>
      </w:tc>
    </w:tr>
  </w:tbl>
  <w:p w14:paraId="7F1F63F0" w14:textId="77777777" w:rsidR="00A010DA" w:rsidRDefault="00A010DA">
    <w:pPr>
      <w:pStyle w:val="Footer"/>
      <w:bidi w:val="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54ABC" w14:textId="77777777" w:rsidR="005D27B4" w:rsidRDefault="005D27B4">
      <w:r>
        <w:separator/>
      </w:r>
    </w:p>
  </w:footnote>
  <w:footnote w:type="continuationSeparator" w:id="0">
    <w:p w14:paraId="2FCA4BF9" w14:textId="77777777" w:rsidR="005D27B4" w:rsidRDefault="005D27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6DDE4" w14:textId="77777777" w:rsidR="005C4433" w:rsidRDefault="00F51B7E" w:rsidP="005C4433">
    <w:pPr>
      <w:bidi w:val="0"/>
      <w:ind w:left="270"/>
      <w:jc w:val="center"/>
      <w:rPr>
        <w:b/>
        <w:bCs/>
      </w:rPr>
    </w:pPr>
    <w:r>
      <w:rPr>
        <w:noProof/>
        <w:sz w:val="22"/>
        <w:szCs w:val="22"/>
        <w:lang w:eastAsia="en-US"/>
      </w:rPr>
      <w:drawing>
        <wp:inline distT="0" distB="0" distL="0" distR="0" wp14:anchorId="4C70B0DC" wp14:editId="1A3DD086">
          <wp:extent cx="3493770" cy="603885"/>
          <wp:effectExtent l="0" t="0" r="0" b="0"/>
          <wp:docPr id="1" name="Picture 1" descr="logo - 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- 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93770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8DB7708" w14:textId="77777777" w:rsidR="005C4433" w:rsidRDefault="005C4433" w:rsidP="005C4433">
    <w:pPr>
      <w:bidi w:val="0"/>
      <w:ind w:left="270"/>
      <w:jc w:val="center"/>
    </w:pPr>
    <w:r>
      <w:t>RULES OF ORIGIN SECTION</w:t>
    </w:r>
  </w:p>
  <w:p w14:paraId="0672237C" w14:textId="77777777" w:rsidR="005C4433" w:rsidRDefault="005C4433" w:rsidP="005C4433">
    <w:pPr>
      <w:pStyle w:val="Header"/>
      <w:jc w:val="center"/>
      <w:rPr>
        <w:rtl/>
      </w:rPr>
    </w:pPr>
    <w:r>
      <w:t xml:space="preserve">5 Bank of </w:t>
    </w:r>
    <w:proofErr w:type="gramStart"/>
    <w:r>
      <w:t>Israel  St</w:t>
    </w:r>
    <w:proofErr w:type="gramEnd"/>
    <w:r>
      <w:t>, Government Complex</w:t>
    </w:r>
    <w:r>
      <w:br/>
      <w:t>POB 320, Jerusalem 91002, Israel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B2ED7" w14:textId="77777777" w:rsidR="0055498C" w:rsidRDefault="00F51B7E" w:rsidP="0055498C">
    <w:pPr>
      <w:bidi w:val="0"/>
      <w:ind w:left="270"/>
      <w:jc w:val="center"/>
      <w:rPr>
        <w:b/>
        <w:bCs/>
      </w:rPr>
    </w:pPr>
    <w:r>
      <w:rPr>
        <w:noProof/>
        <w:sz w:val="22"/>
        <w:szCs w:val="22"/>
        <w:lang w:eastAsia="en-US"/>
      </w:rPr>
      <w:drawing>
        <wp:inline distT="0" distB="0" distL="0" distR="0" wp14:anchorId="50756E09" wp14:editId="440B2271">
          <wp:extent cx="3493770" cy="603885"/>
          <wp:effectExtent l="0" t="0" r="0" b="0"/>
          <wp:docPr id="2" name="Picture 2" descr="logo - 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- 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93770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F0BE5C" w14:textId="77777777" w:rsidR="0055498C" w:rsidRPr="00120173" w:rsidRDefault="0055498C" w:rsidP="0055498C">
    <w:pPr>
      <w:bidi w:val="0"/>
      <w:ind w:left="270"/>
      <w:jc w:val="center"/>
      <w:rPr>
        <w:sz w:val="24"/>
        <w:szCs w:val="28"/>
      </w:rPr>
    </w:pPr>
    <w:r w:rsidRPr="00120173">
      <w:rPr>
        <w:sz w:val="24"/>
        <w:szCs w:val="28"/>
      </w:rPr>
      <w:t>RULES OF ORIGIN SECTION</w:t>
    </w:r>
  </w:p>
  <w:p w14:paraId="2EC37124" w14:textId="77777777" w:rsidR="00A010DA" w:rsidRPr="0055498C" w:rsidRDefault="0055498C" w:rsidP="0055498C">
    <w:pPr>
      <w:bidi w:val="0"/>
      <w:ind w:left="270"/>
      <w:jc w:val="center"/>
      <w:rPr>
        <w:rtl/>
      </w:rPr>
    </w:pPr>
    <w:r w:rsidRPr="00120173">
      <w:rPr>
        <w:sz w:val="24"/>
        <w:szCs w:val="28"/>
      </w:rPr>
      <w:t xml:space="preserve">5 Bank of </w:t>
    </w:r>
    <w:r w:rsidR="009617EB" w:rsidRPr="00120173">
      <w:rPr>
        <w:sz w:val="24"/>
        <w:szCs w:val="28"/>
      </w:rPr>
      <w:t>Israel St</w:t>
    </w:r>
    <w:r w:rsidRPr="00120173">
      <w:rPr>
        <w:sz w:val="24"/>
        <w:szCs w:val="28"/>
      </w:rPr>
      <w:t>, Government Complex</w:t>
    </w:r>
    <w:r w:rsidRPr="00120173">
      <w:rPr>
        <w:sz w:val="24"/>
        <w:szCs w:val="28"/>
      </w:rPr>
      <w:br/>
      <w:t>POB 320, Jerusalem 91002, Israel</w:t>
    </w: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numFmt w:val="lowerLetter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FF9"/>
    <w:rsid w:val="00003142"/>
    <w:rsid w:val="00005618"/>
    <w:rsid w:val="0000595A"/>
    <w:rsid w:val="00006057"/>
    <w:rsid w:val="0000619A"/>
    <w:rsid w:val="00006595"/>
    <w:rsid w:val="00014FE8"/>
    <w:rsid w:val="00020B14"/>
    <w:rsid w:val="000216AF"/>
    <w:rsid w:val="00021BB1"/>
    <w:rsid w:val="00023AF7"/>
    <w:rsid w:val="00031B01"/>
    <w:rsid w:val="00032B1D"/>
    <w:rsid w:val="000341D2"/>
    <w:rsid w:val="00034502"/>
    <w:rsid w:val="000359ED"/>
    <w:rsid w:val="000453F7"/>
    <w:rsid w:val="00047969"/>
    <w:rsid w:val="000506F7"/>
    <w:rsid w:val="00051F2C"/>
    <w:rsid w:val="00052737"/>
    <w:rsid w:val="00052DA1"/>
    <w:rsid w:val="00052E35"/>
    <w:rsid w:val="00052E5A"/>
    <w:rsid w:val="000537B1"/>
    <w:rsid w:val="0005425B"/>
    <w:rsid w:val="000558F9"/>
    <w:rsid w:val="00055A38"/>
    <w:rsid w:val="00055F80"/>
    <w:rsid w:val="00062B88"/>
    <w:rsid w:val="00064757"/>
    <w:rsid w:val="0006768B"/>
    <w:rsid w:val="00070FFE"/>
    <w:rsid w:val="00071FA1"/>
    <w:rsid w:val="000730FE"/>
    <w:rsid w:val="00073399"/>
    <w:rsid w:val="000757E2"/>
    <w:rsid w:val="000779BA"/>
    <w:rsid w:val="000819EE"/>
    <w:rsid w:val="00082E4E"/>
    <w:rsid w:val="00086094"/>
    <w:rsid w:val="00086B15"/>
    <w:rsid w:val="000875AA"/>
    <w:rsid w:val="000935AB"/>
    <w:rsid w:val="000958FF"/>
    <w:rsid w:val="000A18A0"/>
    <w:rsid w:val="000A4AFE"/>
    <w:rsid w:val="000A6D32"/>
    <w:rsid w:val="000B3455"/>
    <w:rsid w:val="000B3669"/>
    <w:rsid w:val="000B3677"/>
    <w:rsid w:val="000B56FF"/>
    <w:rsid w:val="000B60ED"/>
    <w:rsid w:val="000B7562"/>
    <w:rsid w:val="000C191A"/>
    <w:rsid w:val="000C1A0E"/>
    <w:rsid w:val="000C30CA"/>
    <w:rsid w:val="000C448C"/>
    <w:rsid w:val="000C4CAA"/>
    <w:rsid w:val="000C51A3"/>
    <w:rsid w:val="000C6051"/>
    <w:rsid w:val="000C610B"/>
    <w:rsid w:val="000C625C"/>
    <w:rsid w:val="000C6A44"/>
    <w:rsid w:val="000C738C"/>
    <w:rsid w:val="000D15E5"/>
    <w:rsid w:val="000D5BF2"/>
    <w:rsid w:val="000D6CD9"/>
    <w:rsid w:val="000E1DE7"/>
    <w:rsid w:val="000E1FF8"/>
    <w:rsid w:val="000E43BA"/>
    <w:rsid w:val="000E5642"/>
    <w:rsid w:val="000E584C"/>
    <w:rsid w:val="000F0021"/>
    <w:rsid w:val="000F0150"/>
    <w:rsid w:val="000F250D"/>
    <w:rsid w:val="000F3366"/>
    <w:rsid w:val="000F3A1E"/>
    <w:rsid w:val="000F46EE"/>
    <w:rsid w:val="000F76E0"/>
    <w:rsid w:val="00100DEE"/>
    <w:rsid w:val="00100FB4"/>
    <w:rsid w:val="00105464"/>
    <w:rsid w:val="00106196"/>
    <w:rsid w:val="00107580"/>
    <w:rsid w:val="00107741"/>
    <w:rsid w:val="00112613"/>
    <w:rsid w:val="001147DE"/>
    <w:rsid w:val="00115443"/>
    <w:rsid w:val="00116DA0"/>
    <w:rsid w:val="00117AA7"/>
    <w:rsid w:val="00120173"/>
    <w:rsid w:val="0012208A"/>
    <w:rsid w:val="001222EC"/>
    <w:rsid w:val="001232B7"/>
    <w:rsid w:val="00127222"/>
    <w:rsid w:val="00130893"/>
    <w:rsid w:val="0013091F"/>
    <w:rsid w:val="0013198A"/>
    <w:rsid w:val="00132A72"/>
    <w:rsid w:val="00136AD8"/>
    <w:rsid w:val="00140747"/>
    <w:rsid w:val="00142BA1"/>
    <w:rsid w:val="00145A9C"/>
    <w:rsid w:val="00152B0C"/>
    <w:rsid w:val="0015602A"/>
    <w:rsid w:val="001560F6"/>
    <w:rsid w:val="00156D66"/>
    <w:rsid w:val="001573B1"/>
    <w:rsid w:val="0015776E"/>
    <w:rsid w:val="00157D3C"/>
    <w:rsid w:val="00160C68"/>
    <w:rsid w:val="00161060"/>
    <w:rsid w:val="00161883"/>
    <w:rsid w:val="00163111"/>
    <w:rsid w:val="0016368C"/>
    <w:rsid w:val="001641CF"/>
    <w:rsid w:val="001646B9"/>
    <w:rsid w:val="00164E76"/>
    <w:rsid w:val="001709D6"/>
    <w:rsid w:val="00170D58"/>
    <w:rsid w:val="00170F8A"/>
    <w:rsid w:val="001718F7"/>
    <w:rsid w:val="00180D0E"/>
    <w:rsid w:val="001826A4"/>
    <w:rsid w:val="00182DBF"/>
    <w:rsid w:val="00184307"/>
    <w:rsid w:val="00186A1B"/>
    <w:rsid w:val="00191A19"/>
    <w:rsid w:val="00194975"/>
    <w:rsid w:val="00195EC1"/>
    <w:rsid w:val="00196EDC"/>
    <w:rsid w:val="001973FC"/>
    <w:rsid w:val="001A03F5"/>
    <w:rsid w:val="001A2235"/>
    <w:rsid w:val="001A4258"/>
    <w:rsid w:val="001B15C8"/>
    <w:rsid w:val="001B1BF9"/>
    <w:rsid w:val="001B2EBD"/>
    <w:rsid w:val="001B339E"/>
    <w:rsid w:val="001B36D4"/>
    <w:rsid w:val="001B3ECB"/>
    <w:rsid w:val="001B3FDB"/>
    <w:rsid w:val="001B5F3B"/>
    <w:rsid w:val="001B5F91"/>
    <w:rsid w:val="001B6076"/>
    <w:rsid w:val="001C19C2"/>
    <w:rsid w:val="001C31A9"/>
    <w:rsid w:val="001C43C9"/>
    <w:rsid w:val="001C5237"/>
    <w:rsid w:val="001C5588"/>
    <w:rsid w:val="001C5B2A"/>
    <w:rsid w:val="001C6556"/>
    <w:rsid w:val="001C69AC"/>
    <w:rsid w:val="001D0880"/>
    <w:rsid w:val="001D472A"/>
    <w:rsid w:val="001D5DBC"/>
    <w:rsid w:val="001D7BD9"/>
    <w:rsid w:val="001E08D6"/>
    <w:rsid w:val="001E4813"/>
    <w:rsid w:val="001E4C37"/>
    <w:rsid w:val="001E52FA"/>
    <w:rsid w:val="001E686B"/>
    <w:rsid w:val="001F05A5"/>
    <w:rsid w:val="001F2539"/>
    <w:rsid w:val="001F3561"/>
    <w:rsid w:val="00206E4E"/>
    <w:rsid w:val="0020758E"/>
    <w:rsid w:val="002077A6"/>
    <w:rsid w:val="00214270"/>
    <w:rsid w:val="00214AD6"/>
    <w:rsid w:val="00220E23"/>
    <w:rsid w:val="00225EA2"/>
    <w:rsid w:val="002268FC"/>
    <w:rsid w:val="00226C47"/>
    <w:rsid w:val="00227763"/>
    <w:rsid w:val="00231AC6"/>
    <w:rsid w:val="00235F0E"/>
    <w:rsid w:val="0023613E"/>
    <w:rsid w:val="00242155"/>
    <w:rsid w:val="002422B4"/>
    <w:rsid w:val="0024778D"/>
    <w:rsid w:val="0025012A"/>
    <w:rsid w:val="0025068B"/>
    <w:rsid w:val="00251461"/>
    <w:rsid w:val="002530C4"/>
    <w:rsid w:val="00254128"/>
    <w:rsid w:val="0026093A"/>
    <w:rsid w:val="002612B7"/>
    <w:rsid w:val="00262040"/>
    <w:rsid w:val="00263E10"/>
    <w:rsid w:val="00264D69"/>
    <w:rsid w:val="00265A30"/>
    <w:rsid w:val="00266609"/>
    <w:rsid w:val="0027062E"/>
    <w:rsid w:val="00271914"/>
    <w:rsid w:val="002764FF"/>
    <w:rsid w:val="002800CC"/>
    <w:rsid w:val="00280CCE"/>
    <w:rsid w:val="002810DA"/>
    <w:rsid w:val="00281AA2"/>
    <w:rsid w:val="00281AE8"/>
    <w:rsid w:val="00281DF3"/>
    <w:rsid w:val="0028423B"/>
    <w:rsid w:val="00284CAE"/>
    <w:rsid w:val="0028544F"/>
    <w:rsid w:val="002901AA"/>
    <w:rsid w:val="002915DE"/>
    <w:rsid w:val="00294116"/>
    <w:rsid w:val="0029439F"/>
    <w:rsid w:val="002A0AAD"/>
    <w:rsid w:val="002A3A2D"/>
    <w:rsid w:val="002A3EDE"/>
    <w:rsid w:val="002A56B2"/>
    <w:rsid w:val="002A6625"/>
    <w:rsid w:val="002A66E2"/>
    <w:rsid w:val="002B3A95"/>
    <w:rsid w:val="002B4001"/>
    <w:rsid w:val="002B4FD7"/>
    <w:rsid w:val="002B5BDA"/>
    <w:rsid w:val="002B6849"/>
    <w:rsid w:val="002C231C"/>
    <w:rsid w:val="002C3E2F"/>
    <w:rsid w:val="002C40C7"/>
    <w:rsid w:val="002C428F"/>
    <w:rsid w:val="002C583F"/>
    <w:rsid w:val="002C6893"/>
    <w:rsid w:val="002C7F4D"/>
    <w:rsid w:val="002D1728"/>
    <w:rsid w:val="002E0D5A"/>
    <w:rsid w:val="002F0D93"/>
    <w:rsid w:val="002F1979"/>
    <w:rsid w:val="002F7A5F"/>
    <w:rsid w:val="003002D7"/>
    <w:rsid w:val="00300D6D"/>
    <w:rsid w:val="00301D2A"/>
    <w:rsid w:val="00302069"/>
    <w:rsid w:val="00303870"/>
    <w:rsid w:val="003045FB"/>
    <w:rsid w:val="00306D00"/>
    <w:rsid w:val="0030715A"/>
    <w:rsid w:val="00307510"/>
    <w:rsid w:val="00310050"/>
    <w:rsid w:val="003113B1"/>
    <w:rsid w:val="00316443"/>
    <w:rsid w:val="0031682C"/>
    <w:rsid w:val="003172AD"/>
    <w:rsid w:val="00322E25"/>
    <w:rsid w:val="003233E0"/>
    <w:rsid w:val="00323CB0"/>
    <w:rsid w:val="00326DBB"/>
    <w:rsid w:val="00326E21"/>
    <w:rsid w:val="00332688"/>
    <w:rsid w:val="003336FE"/>
    <w:rsid w:val="00334B9B"/>
    <w:rsid w:val="00336E5A"/>
    <w:rsid w:val="00340178"/>
    <w:rsid w:val="00340894"/>
    <w:rsid w:val="003443AE"/>
    <w:rsid w:val="0034442B"/>
    <w:rsid w:val="00344E4E"/>
    <w:rsid w:val="00346F59"/>
    <w:rsid w:val="00347761"/>
    <w:rsid w:val="00350D59"/>
    <w:rsid w:val="003512A0"/>
    <w:rsid w:val="003546F2"/>
    <w:rsid w:val="003572DF"/>
    <w:rsid w:val="00367271"/>
    <w:rsid w:val="00367AF5"/>
    <w:rsid w:val="00371C4A"/>
    <w:rsid w:val="0037257E"/>
    <w:rsid w:val="00372FA4"/>
    <w:rsid w:val="00374C07"/>
    <w:rsid w:val="003769B8"/>
    <w:rsid w:val="00377A3A"/>
    <w:rsid w:val="00377C45"/>
    <w:rsid w:val="0038054F"/>
    <w:rsid w:val="0038120D"/>
    <w:rsid w:val="00381468"/>
    <w:rsid w:val="00383883"/>
    <w:rsid w:val="0038617B"/>
    <w:rsid w:val="0038760B"/>
    <w:rsid w:val="00390CAD"/>
    <w:rsid w:val="00393BF9"/>
    <w:rsid w:val="00393FD7"/>
    <w:rsid w:val="003A07E6"/>
    <w:rsid w:val="003A200D"/>
    <w:rsid w:val="003A31EC"/>
    <w:rsid w:val="003A381A"/>
    <w:rsid w:val="003B0850"/>
    <w:rsid w:val="003B12D2"/>
    <w:rsid w:val="003B1F4D"/>
    <w:rsid w:val="003B2886"/>
    <w:rsid w:val="003B368C"/>
    <w:rsid w:val="003C0623"/>
    <w:rsid w:val="003C1015"/>
    <w:rsid w:val="003C2F2C"/>
    <w:rsid w:val="003C38EA"/>
    <w:rsid w:val="003C3F9A"/>
    <w:rsid w:val="003C7B70"/>
    <w:rsid w:val="003D0091"/>
    <w:rsid w:val="003D2CFF"/>
    <w:rsid w:val="003E22D5"/>
    <w:rsid w:val="003E7365"/>
    <w:rsid w:val="003F2E6C"/>
    <w:rsid w:val="003F409C"/>
    <w:rsid w:val="003F5D31"/>
    <w:rsid w:val="003F7E82"/>
    <w:rsid w:val="004049F1"/>
    <w:rsid w:val="004104B2"/>
    <w:rsid w:val="00417324"/>
    <w:rsid w:val="004259FA"/>
    <w:rsid w:val="00434669"/>
    <w:rsid w:val="004354A7"/>
    <w:rsid w:val="00436758"/>
    <w:rsid w:val="00437E8C"/>
    <w:rsid w:val="00440393"/>
    <w:rsid w:val="0044407C"/>
    <w:rsid w:val="00444603"/>
    <w:rsid w:val="00450C4A"/>
    <w:rsid w:val="00450E39"/>
    <w:rsid w:val="00453E10"/>
    <w:rsid w:val="00455707"/>
    <w:rsid w:val="0045700D"/>
    <w:rsid w:val="00463A0C"/>
    <w:rsid w:val="00464094"/>
    <w:rsid w:val="00467E26"/>
    <w:rsid w:val="00472CB7"/>
    <w:rsid w:val="00477431"/>
    <w:rsid w:val="00477C31"/>
    <w:rsid w:val="004849F0"/>
    <w:rsid w:val="004855FE"/>
    <w:rsid w:val="004868D5"/>
    <w:rsid w:val="00487BC3"/>
    <w:rsid w:val="00492B87"/>
    <w:rsid w:val="004934B6"/>
    <w:rsid w:val="00493DDD"/>
    <w:rsid w:val="0049482C"/>
    <w:rsid w:val="00496CB5"/>
    <w:rsid w:val="004A2B65"/>
    <w:rsid w:val="004B0423"/>
    <w:rsid w:val="004B16F0"/>
    <w:rsid w:val="004B27D7"/>
    <w:rsid w:val="004B455C"/>
    <w:rsid w:val="004B72BE"/>
    <w:rsid w:val="004C0532"/>
    <w:rsid w:val="004C261A"/>
    <w:rsid w:val="004C3AFB"/>
    <w:rsid w:val="004C4265"/>
    <w:rsid w:val="004D0325"/>
    <w:rsid w:val="004D3E2A"/>
    <w:rsid w:val="004E127C"/>
    <w:rsid w:val="004E37EF"/>
    <w:rsid w:val="004E3DD5"/>
    <w:rsid w:val="004E5C83"/>
    <w:rsid w:val="004E7113"/>
    <w:rsid w:val="004F1431"/>
    <w:rsid w:val="004F2B26"/>
    <w:rsid w:val="004F4728"/>
    <w:rsid w:val="004F60CB"/>
    <w:rsid w:val="004F7CB1"/>
    <w:rsid w:val="0050477F"/>
    <w:rsid w:val="0050562F"/>
    <w:rsid w:val="00506178"/>
    <w:rsid w:val="00510B1C"/>
    <w:rsid w:val="00511C0E"/>
    <w:rsid w:val="00513084"/>
    <w:rsid w:val="005150EE"/>
    <w:rsid w:val="00515251"/>
    <w:rsid w:val="00523B67"/>
    <w:rsid w:val="00523CD5"/>
    <w:rsid w:val="005242FE"/>
    <w:rsid w:val="00525AFE"/>
    <w:rsid w:val="00525D90"/>
    <w:rsid w:val="00527A4A"/>
    <w:rsid w:val="005317C3"/>
    <w:rsid w:val="0053345D"/>
    <w:rsid w:val="00534FD4"/>
    <w:rsid w:val="00535E3C"/>
    <w:rsid w:val="005365A5"/>
    <w:rsid w:val="0053756F"/>
    <w:rsid w:val="00537AC6"/>
    <w:rsid w:val="00541696"/>
    <w:rsid w:val="005428F1"/>
    <w:rsid w:val="00542F73"/>
    <w:rsid w:val="00543EC3"/>
    <w:rsid w:val="0054478A"/>
    <w:rsid w:val="005450B7"/>
    <w:rsid w:val="00550D19"/>
    <w:rsid w:val="00551D61"/>
    <w:rsid w:val="0055498C"/>
    <w:rsid w:val="00560066"/>
    <w:rsid w:val="005608F4"/>
    <w:rsid w:val="00562E0B"/>
    <w:rsid w:val="005632E3"/>
    <w:rsid w:val="00565D1E"/>
    <w:rsid w:val="0057023D"/>
    <w:rsid w:val="00571C63"/>
    <w:rsid w:val="00581D93"/>
    <w:rsid w:val="00583367"/>
    <w:rsid w:val="00584D9D"/>
    <w:rsid w:val="00585B34"/>
    <w:rsid w:val="00586522"/>
    <w:rsid w:val="00590CF6"/>
    <w:rsid w:val="0059155A"/>
    <w:rsid w:val="00591929"/>
    <w:rsid w:val="00591EBE"/>
    <w:rsid w:val="00592AD3"/>
    <w:rsid w:val="00592C60"/>
    <w:rsid w:val="00592F5D"/>
    <w:rsid w:val="005967E6"/>
    <w:rsid w:val="005A3FC6"/>
    <w:rsid w:val="005A7373"/>
    <w:rsid w:val="005B5E26"/>
    <w:rsid w:val="005B6FE9"/>
    <w:rsid w:val="005B708B"/>
    <w:rsid w:val="005B7325"/>
    <w:rsid w:val="005C2A66"/>
    <w:rsid w:val="005C38ED"/>
    <w:rsid w:val="005C4136"/>
    <w:rsid w:val="005C4433"/>
    <w:rsid w:val="005C5B7C"/>
    <w:rsid w:val="005C64B2"/>
    <w:rsid w:val="005C739E"/>
    <w:rsid w:val="005C7863"/>
    <w:rsid w:val="005D04A4"/>
    <w:rsid w:val="005D16F4"/>
    <w:rsid w:val="005D194F"/>
    <w:rsid w:val="005D27B4"/>
    <w:rsid w:val="005D4817"/>
    <w:rsid w:val="005D4FB0"/>
    <w:rsid w:val="005D70B9"/>
    <w:rsid w:val="005D7269"/>
    <w:rsid w:val="005E03A3"/>
    <w:rsid w:val="005E089A"/>
    <w:rsid w:val="005E095C"/>
    <w:rsid w:val="005E34FC"/>
    <w:rsid w:val="005E37D2"/>
    <w:rsid w:val="005E4BB1"/>
    <w:rsid w:val="005E53DF"/>
    <w:rsid w:val="005E7D1F"/>
    <w:rsid w:val="005F3B8C"/>
    <w:rsid w:val="005F404C"/>
    <w:rsid w:val="0060271A"/>
    <w:rsid w:val="00607360"/>
    <w:rsid w:val="006078D7"/>
    <w:rsid w:val="00607C7D"/>
    <w:rsid w:val="00610183"/>
    <w:rsid w:val="0061574C"/>
    <w:rsid w:val="00615765"/>
    <w:rsid w:val="00616CFC"/>
    <w:rsid w:val="00617B67"/>
    <w:rsid w:val="006207FF"/>
    <w:rsid w:val="00621633"/>
    <w:rsid w:val="00624B53"/>
    <w:rsid w:val="0062789C"/>
    <w:rsid w:val="00630E27"/>
    <w:rsid w:val="006322D1"/>
    <w:rsid w:val="00632887"/>
    <w:rsid w:val="006417FB"/>
    <w:rsid w:val="006437E9"/>
    <w:rsid w:val="00644530"/>
    <w:rsid w:val="00646D4C"/>
    <w:rsid w:val="006519EE"/>
    <w:rsid w:val="00652D27"/>
    <w:rsid w:val="0065353E"/>
    <w:rsid w:val="006544E6"/>
    <w:rsid w:val="00655611"/>
    <w:rsid w:val="00661DCC"/>
    <w:rsid w:val="0066380C"/>
    <w:rsid w:val="006640A4"/>
    <w:rsid w:val="006644F3"/>
    <w:rsid w:val="00664B00"/>
    <w:rsid w:val="00665F9A"/>
    <w:rsid w:val="006665C1"/>
    <w:rsid w:val="006679C1"/>
    <w:rsid w:val="00672F0F"/>
    <w:rsid w:val="00674FA2"/>
    <w:rsid w:val="00677EF7"/>
    <w:rsid w:val="0068037A"/>
    <w:rsid w:val="006803E7"/>
    <w:rsid w:val="00681528"/>
    <w:rsid w:val="00681D35"/>
    <w:rsid w:val="0068272A"/>
    <w:rsid w:val="0068398B"/>
    <w:rsid w:val="006839E7"/>
    <w:rsid w:val="00683FB0"/>
    <w:rsid w:val="0068435D"/>
    <w:rsid w:val="006845C1"/>
    <w:rsid w:val="0068475B"/>
    <w:rsid w:val="00684845"/>
    <w:rsid w:val="006901C7"/>
    <w:rsid w:val="006906D4"/>
    <w:rsid w:val="006913A8"/>
    <w:rsid w:val="00691C93"/>
    <w:rsid w:val="006921F8"/>
    <w:rsid w:val="00695ECB"/>
    <w:rsid w:val="0069641D"/>
    <w:rsid w:val="006964D9"/>
    <w:rsid w:val="0069683F"/>
    <w:rsid w:val="00697A08"/>
    <w:rsid w:val="006A18B2"/>
    <w:rsid w:val="006A310E"/>
    <w:rsid w:val="006B3E9D"/>
    <w:rsid w:val="006B508A"/>
    <w:rsid w:val="006B61F3"/>
    <w:rsid w:val="006B6364"/>
    <w:rsid w:val="006C0786"/>
    <w:rsid w:val="006C07F7"/>
    <w:rsid w:val="006C16DA"/>
    <w:rsid w:val="006C37E3"/>
    <w:rsid w:val="006C3CE5"/>
    <w:rsid w:val="006C5307"/>
    <w:rsid w:val="006C5ACF"/>
    <w:rsid w:val="006C6991"/>
    <w:rsid w:val="006C6B62"/>
    <w:rsid w:val="006D2947"/>
    <w:rsid w:val="006D5F00"/>
    <w:rsid w:val="006E17F7"/>
    <w:rsid w:val="006E708A"/>
    <w:rsid w:val="006E7767"/>
    <w:rsid w:val="006F02E9"/>
    <w:rsid w:val="006F1FED"/>
    <w:rsid w:val="006F5A07"/>
    <w:rsid w:val="007002E9"/>
    <w:rsid w:val="00701E2A"/>
    <w:rsid w:val="007037EF"/>
    <w:rsid w:val="00710789"/>
    <w:rsid w:val="00714B4A"/>
    <w:rsid w:val="007168B3"/>
    <w:rsid w:val="00717C4C"/>
    <w:rsid w:val="00720A6D"/>
    <w:rsid w:val="00720CF3"/>
    <w:rsid w:val="00720D3D"/>
    <w:rsid w:val="007226EF"/>
    <w:rsid w:val="00722E8A"/>
    <w:rsid w:val="007300D8"/>
    <w:rsid w:val="007310AC"/>
    <w:rsid w:val="007315A7"/>
    <w:rsid w:val="0073197B"/>
    <w:rsid w:val="00732B23"/>
    <w:rsid w:val="0073517B"/>
    <w:rsid w:val="00735631"/>
    <w:rsid w:val="0073577A"/>
    <w:rsid w:val="00735838"/>
    <w:rsid w:val="00737583"/>
    <w:rsid w:val="00741CC9"/>
    <w:rsid w:val="007426A1"/>
    <w:rsid w:val="00742AAB"/>
    <w:rsid w:val="00745343"/>
    <w:rsid w:val="007502F2"/>
    <w:rsid w:val="00752ED0"/>
    <w:rsid w:val="00753CC1"/>
    <w:rsid w:val="00760725"/>
    <w:rsid w:val="007637D2"/>
    <w:rsid w:val="00763925"/>
    <w:rsid w:val="007706AB"/>
    <w:rsid w:val="00770964"/>
    <w:rsid w:val="007733B2"/>
    <w:rsid w:val="007741CB"/>
    <w:rsid w:val="00775EA6"/>
    <w:rsid w:val="00782083"/>
    <w:rsid w:val="00787072"/>
    <w:rsid w:val="00790FAA"/>
    <w:rsid w:val="007916B6"/>
    <w:rsid w:val="007921C3"/>
    <w:rsid w:val="00794529"/>
    <w:rsid w:val="0079480A"/>
    <w:rsid w:val="007961DE"/>
    <w:rsid w:val="007A0EEF"/>
    <w:rsid w:val="007A2264"/>
    <w:rsid w:val="007A24B4"/>
    <w:rsid w:val="007A3C54"/>
    <w:rsid w:val="007A69E5"/>
    <w:rsid w:val="007B4143"/>
    <w:rsid w:val="007B5360"/>
    <w:rsid w:val="007B6696"/>
    <w:rsid w:val="007B685B"/>
    <w:rsid w:val="007C0881"/>
    <w:rsid w:val="007C72F3"/>
    <w:rsid w:val="007D24D1"/>
    <w:rsid w:val="007D39D4"/>
    <w:rsid w:val="007D5661"/>
    <w:rsid w:val="007E2476"/>
    <w:rsid w:val="007E325F"/>
    <w:rsid w:val="007E5784"/>
    <w:rsid w:val="007E69AC"/>
    <w:rsid w:val="007E7CAB"/>
    <w:rsid w:val="007F08F5"/>
    <w:rsid w:val="007F2E99"/>
    <w:rsid w:val="007F7436"/>
    <w:rsid w:val="007F7E14"/>
    <w:rsid w:val="00801B82"/>
    <w:rsid w:val="008041F1"/>
    <w:rsid w:val="00804CA1"/>
    <w:rsid w:val="00806A34"/>
    <w:rsid w:val="0080749D"/>
    <w:rsid w:val="00810E09"/>
    <w:rsid w:val="00810F7F"/>
    <w:rsid w:val="008163E6"/>
    <w:rsid w:val="00820E9B"/>
    <w:rsid w:val="008226CE"/>
    <w:rsid w:val="0082403F"/>
    <w:rsid w:val="008252E3"/>
    <w:rsid w:val="00826540"/>
    <w:rsid w:val="0083401B"/>
    <w:rsid w:val="00834D46"/>
    <w:rsid w:val="008352D7"/>
    <w:rsid w:val="00837C56"/>
    <w:rsid w:val="008401DD"/>
    <w:rsid w:val="00844C3A"/>
    <w:rsid w:val="00845719"/>
    <w:rsid w:val="0085066A"/>
    <w:rsid w:val="00850B18"/>
    <w:rsid w:val="0085238C"/>
    <w:rsid w:val="00856F0A"/>
    <w:rsid w:val="00857049"/>
    <w:rsid w:val="0085709C"/>
    <w:rsid w:val="00861764"/>
    <w:rsid w:val="00864897"/>
    <w:rsid w:val="008654EC"/>
    <w:rsid w:val="0086647C"/>
    <w:rsid w:val="00867BFD"/>
    <w:rsid w:val="00870E2F"/>
    <w:rsid w:val="00874AF4"/>
    <w:rsid w:val="00887F24"/>
    <w:rsid w:val="00891053"/>
    <w:rsid w:val="00892345"/>
    <w:rsid w:val="00892BBE"/>
    <w:rsid w:val="00892C7B"/>
    <w:rsid w:val="00895433"/>
    <w:rsid w:val="00895D76"/>
    <w:rsid w:val="008A0D7C"/>
    <w:rsid w:val="008A28FE"/>
    <w:rsid w:val="008A3F55"/>
    <w:rsid w:val="008A4157"/>
    <w:rsid w:val="008B3155"/>
    <w:rsid w:val="008B4D1C"/>
    <w:rsid w:val="008B541B"/>
    <w:rsid w:val="008C00B3"/>
    <w:rsid w:val="008C08AC"/>
    <w:rsid w:val="008C1451"/>
    <w:rsid w:val="008C1507"/>
    <w:rsid w:val="008C2EDD"/>
    <w:rsid w:val="008C58DC"/>
    <w:rsid w:val="008C7C24"/>
    <w:rsid w:val="008D1FF9"/>
    <w:rsid w:val="008D72B4"/>
    <w:rsid w:val="008D7C45"/>
    <w:rsid w:val="008E0911"/>
    <w:rsid w:val="008E6850"/>
    <w:rsid w:val="008F12BE"/>
    <w:rsid w:val="008F2151"/>
    <w:rsid w:val="008F3D1B"/>
    <w:rsid w:val="008F4BED"/>
    <w:rsid w:val="00901244"/>
    <w:rsid w:val="009012B4"/>
    <w:rsid w:val="00904CD9"/>
    <w:rsid w:val="009078AF"/>
    <w:rsid w:val="0091020A"/>
    <w:rsid w:val="00912000"/>
    <w:rsid w:val="009130BF"/>
    <w:rsid w:val="00917388"/>
    <w:rsid w:val="009208B1"/>
    <w:rsid w:val="00920A2A"/>
    <w:rsid w:val="00920D40"/>
    <w:rsid w:val="009249B5"/>
    <w:rsid w:val="00933179"/>
    <w:rsid w:val="009356CB"/>
    <w:rsid w:val="00935F54"/>
    <w:rsid w:val="00936FF8"/>
    <w:rsid w:val="00940705"/>
    <w:rsid w:val="009408E6"/>
    <w:rsid w:val="0094778F"/>
    <w:rsid w:val="00953317"/>
    <w:rsid w:val="00956BF1"/>
    <w:rsid w:val="009605E5"/>
    <w:rsid w:val="009617EB"/>
    <w:rsid w:val="0096250D"/>
    <w:rsid w:val="0096477E"/>
    <w:rsid w:val="009700B2"/>
    <w:rsid w:val="009717FE"/>
    <w:rsid w:val="00972D4F"/>
    <w:rsid w:val="00976352"/>
    <w:rsid w:val="00977F1F"/>
    <w:rsid w:val="0098357B"/>
    <w:rsid w:val="00984DEF"/>
    <w:rsid w:val="00990364"/>
    <w:rsid w:val="00992012"/>
    <w:rsid w:val="009938A1"/>
    <w:rsid w:val="00994B71"/>
    <w:rsid w:val="00994BB3"/>
    <w:rsid w:val="00995BC0"/>
    <w:rsid w:val="009A2764"/>
    <w:rsid w:val="009A2FA8"/>
    <w:rsid w:val="009A31F3"/>
    <w:rsid w:val="009A3661"/>
    <w:rsid w:val="009A478E"/>
    <w:rsid w:val="009B0F8D"/>
    <w:rsid w:val="009B1CFF"/>
    <w:rsid w:val="009B5DA2"/>
    <w:rsid w:val="009B6288"/>
    <w:rsid w:val="009B75E2"/>
    <w:rsid w:val="009C2BD4"/>
    <w:rsid w:val="009C4385"/>
    <w:rsid w:val="009C47C0"/>
    <w:rsid w:val="009C756C"/>
    <w:rsid w:val="009C7878"/>
    <w:rsid w:val="009D36D2"/>
    <w:rsid w:val="009D51DA"/>
    <w:rsid w:val="009D523A"/>
    <w:rsid w:val="009D64F8"/>
    <w:rsid w:val="009D6F7C"/>
    <w:rsid w:val="009E243D"/>
    <w:rsid w:val="009E5561"/>
    <w:rsid w:val="009F6F20"/>
    <w:rsid w:val="009F754F"/>
    <w:rsid w:val="00A010DA"/>
    <w:rsid w:val="00A01559"/>
    <w:rsid w:val="00A01B5E"/>
    <w:rsid w:val="00A0580F"/>
    <w:rsid w:val="00A05F55"/>
    <w:rsid w:val="00A07641"/>
    <w:rsid w:val="00A10250"/>
    <w:rsid w:val="00A10D86"/>
    <w:rsid w:val="00A13745"/>
    <w:rsid w:val="00A17075"/>
    <w:rsid w:val="00A17B52"/>
    <w:rsid w:val="00A204C0"/>
    <w:rsid w:val="00A213C2"/>
    <w:rsid w:val="00A229BB"/>
    <w:rsid w:val="00A31EE9"/>
    <w:rsid w:val="00A3526B"/>
    <w:rsid w:val="00A35AF7"/>
    <w:rsid w:val="00A36B18"/>
    <w:rsid w:val="00A40549"/>
    <w:rsid w:val="00A4400F"/>
    <w:rsid w:val="00A4480F"/>
    <w:rsid w:val="00A44D51"/>
    <w:rsid w:val="00A462AC"/>
    <w:rsid w:val="00A47693"/>
    <w:rsid w:val="00A5054E"/>
    <w:rsid w:val="00A5266E"/>
    <w:rsid w:val="00A532FA"/>
    <w:rsid w:val="00A5429F"/>
    <w:rsid w:val="00A54922"/>
    <w:rsid w:val="00A54E3C"/>
    <w:rsid w:val="00A56A23"/>
    <w:rsid w:val="00A57E2E"/>
    <w:rsid w:val="00A609CA"/>
    <w:rsid w:val="00A6408A"/>
    <w:rsid w:val="00A658D5"/>
    <w:rsid w:val="00A66063"/>
    <w:rsid w:val="00A66A4C"/>
    <w:rsid w:val="00A67A3A"/>
    <w:rsid w:val="00A72CF5"/>
    <w:rsid w:val="00A7356D"/>
    <w:rsid w:val="00A77475"/>
    <w:rsid w:val="00A8063D"/>
    <w:rsid w:val="00A81661"/>
    <w:rsid w:val="00A81F58"/>
    <w:rsid w:val="00A82C76"/>
    <w:rsid w:val="00A8612A"/>
    <w:rsid w:val="00A90AF6"/>
    <w:rsid w:val="00A946CB"/>
    <w:rsid w:val="00A96580"/>
    <w:rsid w:val="00A9745C"/>
    <w:rsid w:val="00AA03D0"/>
    <w:rsid w:val="00AA3805"/>
    <w:rsid w:val="00AA4069"/>
    <w:rsid w:val="00AA4B95"/>
    <w:rsid w:val="00AA62A4"/>
    <w:rsid w:val="00AA6902"/>
    <w:rsid w:val="00AB1620"/>
    <w:rsid w:val="00AB22D9"/>
    <w:rsid w:val="00AB4745"/>
    <w:rsid w:val="00AB53BA"/>
    <w:rsid w:val="00AB6F4A"/>
    <w:rsid w:val="00AC5E3D"/>
    <w:rsid w:val="00AD2D59"/>
    <w:rsid w:val="00AD31F4"/>
    <w:rsid w:val="00AD3A2A"/>
    <w:rsid w:val="00AD5421"/>
    <w:rsid w:val="00AE18EB"/>
    <w:rsid w:val="00AF0D1A"/>
    <w:rsid w:val="00AF1FAC"/>
    <w:rsid w:val="00AF2057"/>
    <w:rsid w:val="00AF4480"/>
    <w:rsid w:val="00AF4EE7"/>
    <w:rsid w:val="00AF6BE7"/>
    <w:rsid w:val="00AF6E10"/>
    <w:rsid w:val="00B03A09"/>
    <w:rsid w:val="00B07C21"/>
    <w:rsid w:val="00B14D4C"/>
    <w:rsid w:val="00B17B57"/>
    <w:rsid w:val="00B21515"/>
    <w:rsid w:val="00B2293E"/>
    <w:rsid w:val="00B22A24"/>
    <w:rsid w:val="00B232E8"/>
    <w:rsid w:val="00B240CB"/>
    <w:rsid w:val="00B24D04"/>
    <w:rsid w:val="00B25969"/>
    <w:rsid w:val="00B30173"/>
    <w:rsid w:val="00B314DB"/>
    <w:rsid w:val="00B32CD7"/>
    <w:rsid w:val="00B32F3E"/>
    <w:rsid w:val="00B35816"/>
    <w:rsid w:val="00B35DA9"/>
    <w:rsid w:val="00B35FD2"/>
    <w:rsid w:val="00B365B1"/>
    <w:rsid w:val="00B4078D"/>
    <w:rsid w:val="00B45454"/>
    <w:rsid w:val="00B454AD"/>
    <w:rsid w:val="00B47B5F"/>
    <w:rsid w:val="00B47E30"/>
    <w:rsid w:val="00B510AF"/>
    <w:rsid w:val="00B52060"/>
    <w:rsid w:val="00B560A6"/>
    <w:rsid w:val="00B56221"/>
    <w:rsid w:val="00B565F6"/>
    <w:rsid w:val="00B56AC5"/>
    <w:rsid w:val="00B5717D"/>
    <w:rsid w:val="00B60BED"/>
    <w:rsid w:val="00B61342"/>
    <w:rsid w:val="00B61762"/>
    <w:rsid w:val="00B62EA1"/>
    <w:rsid w:val="00B6438E"/>
    <w:rsid w:val="00B658C6"/>
    <w:rsid w:val="00B67CF2"/>
    <w:rsid w:val="00B723CB"/>
    <w:rsid w:val="00B73504"/>
    <w:rsid w:val="00B76A58"/>
    <w:rsid w:val="00B76ED8"/>
    <w:rsid w:val="00B77103"/>
    <w:rsid w:val="00B8073D"/>
    <w:rsid w:val="00B8074A"/>
    <w:rsid w:val="00B8195A"/>
    <w:rsid w:val="00B821C9"/>
    <w:rsid w:val="00B835AF"/>
    <w:rsid w:val="00B8400D"/>
    <w:rsid w:val="00B86460"/>
    <w:rsid w:val="00B869FE"/>
    <w:rsid w:val="00B90BC0"/>
    <w:rsid w:val="00B92B1D"/>
    <w:rsid w:val="00BA04F0"/>
    <w:rsid w:val="00BA110E"/>
    <w:rsid w:val="00BA45FC"/>
    <w:rsid w:val="00BA54D7"/>
    <w:rsid w:val="00BA5DCE"/>
    <w:rsid w:val="00BA5F74"/>
    <w:rsid w:val="00BB395E"/>
    <w:rsid w:val="00BB6302"/>
    <w:rsid w:val="00BB6E9F"/>
    <w:rsid w:val="00BC0193"/>
    <w:rsid w:val="00BC1B65"/>
    <w:rsid w:val="00BC1D9B"/>
    <w:rsid w:val="00BC480E"/>
    <w:rsid w:val="00BC62EF"/>
    <w:rsid w:val="00BD21D9"/>
    <w:rsid w:val="00BD3247"/>
    <w:rsid w:val="00BD4C82"/>
    <w:rsid w:val="00BD79DB"/>
    <w:rsid w:val="00BE1FB9"/>
    <w:rsid w:val="00BE3062"/>
    <w:rsid w:val="00BE38E1"/>
    <w:rsid w:val="00BE59F0"/>
    <w:rsid w:val="00BE763C"/>
    <w:rsid w:val="00BF1322"/>
    <w:rsid w:val="00BF14BC"/>
    <w:rsid w:val="00BF1D55"/>
    <w:rsid w:val="00BF2336"/>
    <w:rsid w:val="00BF293A"/>
    <w:rsid w:val="00C0446F"/>
    <w:rsid w:val="00C0464F"/>
    <w:rsid w:val="00C065B8"/>
    <w:rsid w:val="00C0694B"/>
    <w:rsid w:val="00C074F9"/>
    <w:rsid w:val="00C07500"/>
    <w:rsid w:val="00C0766E"/>
    <w:rsid w:val="00C079F4"/>
    <w:rsid w:val="00C07E19"/>
    <w:rsid w:val="00C1143C"/>
    <w:rsid w:val="00C15AEA"/>
    <w:rsid w:val="00C17EF3"/>
    <w:rsid w:val="00C20951"/>
    <w:rsid w:val="00C21004"/>
    <w:rsid w:val="00C21AA3"/>
    <w:rsid w:val="00C23262"/>
    <w:rsid w:val="00C23810"/>
    <w:rsid w:val="00C27AAB"/>
    <w:rsid w:val="00C30C9C"/>
    <w:rsid w:val="00C33F05"/>
    <w:rsid w:val="00C37016"/>
    <w:rsid w:val="00C4021E"/>
    <w:rsid w:val="00C4198A"/>
    <w:rsid w:val="00C42068"/>
    <w:rsid w:val="00C422C0"/>
    <w:rsid w:val="00C4254C"/>
    <w:rsid w:val="00C42B23"/>
    <w:rsid w:val="00C43F74"/>
    <w:rsid w:val="00C4567A"/>
    <w:rsid w:val="00C460DC"/>
    <w:rsid w:val="00C4737F"/>
    <w:rsid w:val="00C47646"/>
    <w:rsid w:val="00C50408"/>
    <w:rsid w:val="00C532EA"/>
    <w:rsid w:val="00C55F3A"/>
    <w:rsid w:val="00C63D04"/>
    <w:rsid w:val="00C64CDE"/>
    <w:rsid w:val="00C66AEC"/>
    <w:rsid w:val="00C7277D"/>
    <w:rsid w:val="00C73280"/>
    <w:rsid w:val="00C74302"/>
    <w:rsid w:val="00C74A63"/>
    <w:rsid w:val="00C77B4C"/>
    <w:rsid w:val="00C77E2F"/>
    <w:rsid w:val="00C77EC7"/>
    <w:rsid w:val="00C811FF"/>
    <w:rsid w:val="00C819D8"/>
    <w:rsid w:val="00C822DE"/>
    <w:rsid w:val="00C82911"/>
    <w:rsid w:val="00C833E8"/>
    <w:rsid w:val="00C8465E"/>
    <w:rsid w:val="00C84B1D"/>
    <w:rsid w:val="00C90D50"/>
    <w:rsid w:val="00C94A41"/>
    <w:rsid w:val="00C94B05"/>
    <w:rsid w:val="00C95FE0"/>
    <w:rsid w:val="00C969EA"/>
    <w:rsid w:val="00C97BC3"/>
    <w:rsid w:val="00CA1E4A"/>
    <w:rsid w:val="00CA325B"/>
    <w:rsid w:val="00CA33F9"/>
    <w:rsid w:val="00CA3FE0"/>
    <w:rsid w:val="00CA599C"/>
    <w:rsid w:val="00CA6ADA"/>
    <w:rsid w:val="00CA6B0F"/>
    <w:rsid w:val="00CB178B"/>
    <w:rsid w:val="00CB20F1"/>
    <w:rsid w:val="00CB2BB3"/>
    <w:rsid w:val="00CB5B53"/>
    <w:rsid w:val="00CB5CAA"/>
    <w:rsid w:val="00CC0904"/>
    <w:rsid w:val="00CD0684"/>
    <w:rsid w:val="00CD2326"/>
    <w:rsid w:val="00CD761A"/>
    <w:rsid w:val="00CE1807"/>
    <w:rsid w:val="00CE1A84"/>
    <w:rsid w:val="00CE30F1"/>
    <w:rsid w:val="00CE4230"/>
    <w:rsid w:val="00CE4D10"/>
    <w:rsid w:val="00CE697D"/>
    <w:rsid w:val="00CF2D40"/>
    <w:rsid w:val="00CF38E2"/>
    <w:rsid w:val="00CF5576"/>
    <w:rsid w:val="00CF66DA"/>
    <w:rsid w:val="00D03BD4"/>
    <w:rsid w:val="00D128BB"/>
    <w:rsid w:val="00D1315B"/>
    <w:rsid w:val="00D173C3"/>
    <w:rsid w:val="00D206B0"/>
    <w:rsid w:val="00D20A09"/>
    <w:rsid w:val="00D21839"/>
    <w:rsid w:val="00D223AD"/>
    <w:rsid w:val="00D23CBC"/>
    <w:rsid w:val="00D241C0"/>
    <w:rsid w:val="00D25557"/>
    <w:rsid w:val="00D279A8"/>
    <w:rsid w:val="00D3053E"/>
    <w:rsid w:val="00D306B2"/>
    <w:rsid w:val="00D31508"/>
    <w:rsid w:val="00D320E9"/>
    <w:rsid w:val="00D350CD"/>
    <w:rsid w:val="00D35698"/>
    <w:rsid w:val="00D35B97"/>
    <w:rsid w:val="00D374C8"/>
    <w:rsid w:val="00D440D7"/>
    <w:rsid w:val="00D44EE9"/>
    <w:rsid w:val="00D45079"/>
    <w:rsid w:val="00D45140"/>
    <w:rsid w:val="00D452A7"/>
    <w:rsid w:val="00D454B3"/>
    <w:rsid w:val="00D4689C"/>
    <w:rsid w:val="00D46AC9"/>
    <w:rsid w:val="00D4725A"/>
    <w:rsid w:val="00D47A0A"/>
    <w:rsid w:val="00D51052"/>
    <w:rsid w:val="00D54DB6"/>
    <w:rsid w:val="00D56910"/>
    <w:rsid w:val="00D605C4"/>
    <w:rsid w:val="00D656FF"/>
    <w:rsid w:val="00D67D89"/>
    <w:rsid w:val="00D70EF8"/>
    <w:rsid w:val="00D73DD1"/>
    <w:rsid w:val="00D74C31"/>
    <w:rsid w:val="00D771D6"/>
    <w:rsid w:val="00D85ACB"/>
    <w:rsid w:val="00D87DD8"/>
    <w:rsid w:val="00D91B58"/>
    <w:rsid w:val="00DA0116"/>
    <w:rsid w:val="00DA1317"/>
    <w:rsid w:val="00DA192F"/>
    <w:rsid w:val="00DA4BBB"/>
    <w:rsid w:val="00DA5424"/>
    <w:rsid w:val="00DA716F"/>
    <w:rsid w:val="00DB0838"/>
    <w:rsid w:val="00DB0FF2"/>
    <w:rsid w:val="00DB3891"/>
    <w:rsid w:val="00DB4BD0"/>
    <w:rsid w:val="00DB563E"/>
    <w:rsid w:val="00DC3EBC"/>
    <w:rsid w:val="00DC6152"/>
    <w:rsid w:val="00DD19CB"/>
    <w:rsid w:val="00DD2540"/>
    <w:rsid w:val="00DD744E"/>
    <w:rsid w:val="00DE2066"/>
    <w:rsid w:val="00DE3014"/>
    <w:rsid w:val="00DE5682"/>
    <w:rsid w:val="00DE688D"/>
    <w:rsid w:val="00DF0755"/>
    <w:rsid w:val="00DF3725"/>
    <w:rsid w:val="00DF37A4"/>
    <w:rsid w:val="00DF710A"/>
    <w:rsid w:val="00E036A6"/>
    <w:rsid w:val="00E038F5"/>
    <w:rsid w:val="00E059F4"/>
    <w:rsid w:val="00E05C45"/>
    <w:rsid w:val="00E06009"/>
    <w:rsid w:val="00E0676D"/>
    <w:rsid w:val="00E1031A"/>
    <w:rsid w:val="00E2471E"/>
    <w:rsid w:val="00E24D2B"/>
    <w:rsid w:val="00E320B0"/>
    <w:rsid w:val="00E32A48"/>
    <w:rsid w:val="00E32CBD"/>
    <w:rsid w:val="00E35053"/>
    <w:rsid w:val="00E35573"/>
    <w:rsid w:val="00E357D7"/>
    <w:rsid w:val="00E3636C"/>
    <w:rsid w:val="00E36D2C"/>
    <w:rsid w:val="00E43EBB"/>
    <w:rsid w:val="00E450E9"/>
    <w:rsid w:val="00E453CE"/>
    <w:rsid w:val="00E511CA"/>
    <w:rsid w:val="00E537CB"/>
    <w:rsid w:val="00E551FC"/>
    <w:rsid w:val="00E56346"/>
    <w:rsid w:val="00E57304"/>
    <w:rsid w:val="00E6096E"/>
    <w:rsid w:val="00E60DA3"/>
    <w:rsid w:val="00E62E04"/>
    <w:rsid w:val="00E632FA"/>
    <w:rsid w:val="00E63B2B"/>
    <w:rsid w:val="00E66D12"/>
    <w:rsid w:val="00E708CA"/>
    <w:rsid w:val="00E70B46"/>
    <w:rsid w:val="00E72702"/>
    <w:rsid w:val="00E73178"/>
    <w:rsid w:val="00E81421"/>
    <w:rsid w:val="00E82A49"/>
    <w:rsid w:val="00E878DA"/>
    <w:rsid w:val="00E87C56"/>
    <w:rsid w:val="00E90371"/>
    <w:rsid w:val="00E927A7"/>
    <w:rsid w:val="00E95D3C"/>
    <w:rsid w:val="00E963F7"/>
    <w:rsid w:val="00EA092A"/>
    <w:rsid w:val="00EA26E7"/>
    <w:rsid w:val="00EA4021"/>
    <w:rsid w:val="00EB0567"/>
    <w:rsid w:val="00EB1E41"/>
    <w:rsid w:val="00EB25AE"/>
    <w:rsid w:val="00EB2A4E"/>
    <w:rsid w:val="00EB2F9E"/>
    <w:rsid w:val="00EB7F0A"/>
    <w:rsid w:val="00EC1487"/>
    <w:rsid w:val="00EC2770"/>
    <w:rsid w:val="00ED106D"/>
    <w:rsid w:val="00ED27FE"/>
    <w:rsid w:val="00ED2DE2"/>
    <w:rsid w:val="00ED34C7"/>
    <w:rsid w:val="00ED6764"/>
    <w:rsid w:val="00EE0543"/>
    <w:rsid w:val="00EE29C4"/>
    <w:rsid w:val="00EE4323"/>
    <w:rsid w:val="00EE5598"/>
    <w:rsid w:val="00EE6D11"/>
    <w:rsid w:val="00EF324D"/>
    <w:rsid w:val="00EF7F10"/>
    <w:rsid w:val="00F00B8E"/>
    <w:rsid w:val="00F028B0"/>
    <w:rsid w:val="00F05A6D"/>
    <w:rsid w:val="00F05AC1"/>
    <w:rsid w:val="00F105E6"/>
    <w:rsid w:val="00F10F0D"/>
    <w:rsid w:val="00F123C6"/>
    <w:rsid w:val="00F168F8"/>
    <w:rsid w:val="00F17401"/>
    <w:rsid w:val="00F21088"/>
    <w:rsid w:val="00F239DB"/>
    <w:rsid w:val="00F23BD1"/>
    <w:rsid w:val="00F26B47"/>
    <w:rsid w:val="00F277E3"/>
    <w:rsid w:val="00F31573"/>
    <w:rsid w:val="00F32B64"/>
    <w:rsid w:val="00F32B9B"/>
    <w:rsid w:val="00F331A4"/>
    <w:rsid w:val="00F34764"/>
    <w:rsid w:val="00F35869"/>
    <w:rsid w:val="00F3776B"/>
    <w:rsid w:val="00F51B7E"/>
    <w:rsid w:val="00F5267C"/>
    <w:rsid w:val="00F527B5"/>
    <w:rsid w:val="00F5290D"/>
    <w:rsid w:val="00F579F1"/>
    <w:rsid w:val="00F57D28"/>
    <w:rsid w:val="00F61894"/>
    <w:rsid w:val="00F7384D"/>
    <w:rsid w:val="00F75C62"/>
    <w:rsid w:val="00F7773D"/>
    <w:rsid w:val="00F810B7"/>
    <w:rsid w:val="00F8242D"/>
    <w:rsid w:val="00F83626"/>
    <w:rsid w:val="00F83E21"/>
    <w:rsid w:val="00F8513A"/>
    <w:rsid w:val="00F87C10"/>
    <w:rsid w:val="00F9021B"/>
    <w:rsid w:val="00F9109F"/>
    <w:rsid w:val="00F92E20"/>
    <w:rsid w:val="00F9604C"/>
    <w:rsid w:val="00F9726D"/>
    <w:rsid w:val="00FA2315"/>
    <w:rsid w:val="00FA55AF"/>
    <w:rsid w:val="00FA5EBD"/>
    <w:rsid w:val="00FA7243"/>
    <w:rsid w:val="00FB0AB9"/>
    <w:rsid w:val="00FB1691"/>
    <w:rsid w:val="00FB2782"/>
    <w:rsid w:val="00FB7893"/>
    <w:rsid w:val="00FC33FC"/>
    <w:rsid w:val="00FC383C"/>
    <w:rsid w:val="00FC630B"/>
    <w:rsid w:val="00FC728F"/>
    <w:rsid w:val="00FD0C5B"/>
    <w:rsid w:val="00FD1DF9"/>
    <w:rsid w:val="00FD3D9A"/>
    <w:rsid w:val="00FD5547"/>
    <w:rsid w:val="00FE0467"/>
    <w:rsid w:val="00FE2E9F"/>
    <w:rsid w:val="00FF0916"/>
    <w:rsid w:val="00FF2406"/>
    <w:rsid w:val="00FF2B55"/>
    <w:rsid w:val="00FF485D"/>
    <w:rsid w:val="00FF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15AAF96"/>
  <w15:chartTrackingRefBased/>
  <w15:docId w15:val="{FE803CB0-D4D6-45EC-846A-25B6B031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rFonts w:cs="David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Miriam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Miriam"/>
      <w:b/>
      <w:bCs/>
      <w:i/>
      <w:iCs/>
      <w:sz w:val="24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  <w:snapToGrid w:val="0"/>
      <w:sz w:val="24"/>
    </w:rPr>
  </w:style>
  <w:style w:type="paragraph" w:styleId="Heading4">
    <w:name w:val="heading 4"/>
    <w:basedOn w:val="Normal"/>
    <w:next w:val="Normal"/>
    <w:qFormat/>
    <w:pPr>
      <w:keepNext/>
      <w:bidi w:val="0"/>
      <w:outlineLvl w:val="3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bidi w:val="0"/>
    </w:pPr>
    <w:rPr>
      <w:i/>
      <w:iCs/>
      <w:snapToGrid w:val="0"/>
      <w:sz w:val="24"/>
    </w:rPr>
  </w:style>
  <w:style w:type="paragraph" w:styleId="NormalWeb">
    <w:name w:val="Normal (Web)"/>
    <w:basedOn w:val="Normal"/>
    <w:rsid w:val="00DB4BD0"/>
    <w:pPr>
      <w:bidi w:val="0"/>
      <w:spacing w:before="100" w:beforeAutospacing="1" w:after="100" w:afterAutospacing="1"/>
    </w:pPr>
    <w:rPr>
      <w:rFonts w:cs="Times New Roman"/>
      <w:sz w:val="24"/>
      <w:lang w:eastAsia="en-US"/>
    </w:rPr>
  </w:style>
  <w:style w:type="paragraph" w:styleId="BalloonText">
    <w:name w:val="Balloon Text"/>
    <w:basedOn w:val="Normal"/>
    <w:semiHidden/>
    <w:rsid w:val="00E60DA3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locked/>
    <w:rsid w:val="00214AD6"/>
    <w:rPr>
      <w:rFonts w:cs="David"/>
      <w:szCs w:val="24"/>
      <w:lang w:eastAsia="he-IL"/>
    </w:rPr>
  </w:style>
  <w:style w:type="character" w:styleId="Hyperlink">
    <w:name w:val="Hyperlink"/>
    <w:rsid w:val="0055498C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8041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5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2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7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20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2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66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5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82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79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658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45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6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6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5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2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33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7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28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94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03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34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8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0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5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0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668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68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26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5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9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8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4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4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1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04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6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30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56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43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5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3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3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9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5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74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1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93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288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931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4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1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8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4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8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55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31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8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63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46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255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67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0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9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SOffice\Templates\10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A20BF-4EA7-4CD4-87A0-5040A83F280F}"/>
      </w:docPartPr>
      <w:docPartBody>
        <w:p w:rsidR="00F83283" w:rsidRDefault="00C90FEF">
          <w:r w:rsidRPr="00B3612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FEF"/>
    <w:rsid w:val="000E6EF8"/>
    <w:rsid w:val="00247223"/>
    <w:rsid w:val="002744EA"/>
    <w:rsid w:val="0075312A"/>
    <w:rsid w:val="0091490B"/>
    <w:rsid w:val="00992012"/>
    <w:rsid w:val="00C25583"/>
    <w:rsid w:val="00C90FEF"/>
    <w:rsid w:val="00F83283"/>
    <w:rsid w:val="00FF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0FE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lease_x0020_Vertion xmlns="88468eaa-d2ca-4230-a7e7-4b86573d8099" xsi:nil="true"/>
    <Release_x0020_Version xmlns="88468eaa-d2ca-4230-a7e7-4b86573d809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BA53502ABA574296F90152800F41F7" ma:contentTypeVersion="2" ma:contentTypeDescription="Create a new document." ma:contentTypeScope="" ma:versionID="8044e578f867fe505f2751b7c17545ca">
  <xsd:schema xmlns:xsd="http://www.w3.org/2001/XMLSchema" xmlns:p="http://schemas.microsoft.com/office/2006/metadata/properties" xmlns:ns2="88468eaa-d2ca-4230-a7e7-4b86573d8099" targetNamespace="http://schemas.microsoft.com/office/2006/metadata/properties" ma:root="true" ma:fieldsID="9e00ba5934dab3ff46569b5d6253a611" ns2:_="">
    <xsd:import namespace="88468eaa-d2ca-4230-a7e7-4b86573d8099"/>
    <xsd:element name="properties">
      <xsd:complexType>
        <xsd:sequence>
          <xsd:element name="documentManagement">
            <xsd:complexType>
              <xsd:all>
                <xsd:element ref="ns2:Release_x0020_Vertion" minOccurs="0"/>
                <xsd:element ref="ns2:Release_x0020_Version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88468eaa-d2ca-4230-a7e7-4b86573d8099" elementFormDefault="qualified">
    <xsd:import namespace="http://schemas.microsoft.com/office/2006/documentManagement/types"/>
    <xsd:element name="Release_x0020_Vertion" ma:index="8" nillable="true" ma:displayName="Release Vertion" ma:internalName="Release_x0020_Vertion">
      <xsd:simpleType>
        <xsd:restriction base="dms:Text">
          <xsd:maxLength value="255"/>
        </xsd:restriction>
      </xsd:simpleType>
    </xsd:element>
    <xsd:element name="Release_x0020_Version" ma:index="9" nillable="true" ma:displayName="Release Version" ma:internalName="Release_x0020_Version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4B394D-00AB-419B-97AF-D38A8382B1A9}">
  <ds:schemaRefs>
    <ds:schemaRef ds:uri="http://schemas.microsoft.com/office/2006/metadata/properties"/>
    <ds:schemaRef ds:uri="http://schemas.microsoft.com/office/infopath/2007/PartnerControls"/>
    <ds:schemaRef ds:uri="88468eaa-d2ca-4230-a7e7-4b86573d8099"/>
  </ds:schemaRefs>
</ds:datastoreItem>
</file>

<file path=customXml/itemProps2.xml><?xml version="1.0" encoding="utf-8"?>
<ds:datastoreItem xmlns:ds="http://schemas.openxmlformats.org/officeDocument/2006/customXml" ds:itemID="{37536290-8A98-43B9-88FE-717897E0BC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3897BA1-00C9-49A1-865D-02747B8460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468eaa-d2ca-4230-a7e7-4b86573d8099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4A4DC33D-3F73-4006-A2E4-288956F31C89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CC41CB7F-91FA-4EA7-BE5F-20763E7B77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10.DOT</Template>
  <TotalTime>0</TotalTime>
  <Pages>1</Pages>
  <Words>97</Words>
  <Characters>692</Characters>
  <Application>Microsoft Office Word</Application>
  <DocSecurity>4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     </vt:lpstr>
      <vt:lpstr>     </vt:lpstr>
    </vt:vector>
  </TitlesOfParts>
  <Company>הנהלת המכס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ארנון  דודי</dc:creator>
  <cp:keywords/>
  <cp:lastModifiedBy>Tamar Cohen</cp:lastModifiedBy>
  <cp:revision>2</cp:revision>
  <cp:lastPrinted>2019-01-22T07:24:00Z</cp:lastPrinted>
  <dcterms:created xsi:type="dcterms:W3CDTF">2026-10-15T14:45:00Z</dcterms:created>
  <dcterms:modified xsi:type="dcterms:W3CDTF">2026-10-15T14:45:00Z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</Properties>
</file>