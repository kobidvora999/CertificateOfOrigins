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right"/>
        <w:tblLayout w:type="fixed"/>
        <w:tblLook w:val="0000" w:firstRow="0" w:lastRow="0" w:firstColumn="0" w:lastColumn="0" w:noHBand="0" w:noVBand="0"/>
      </w:tblPr>
      <w:tblGrid>
        <w:gridCol w:w="1174"/>
        <w:gridCol w:w="1577"/>
      </w:tblGrid>
      <w:tr w:rsidR="00DB0DFE" w:rsidRPr="006B3B59" w14:paraId="5BC3C685" w14:textId="77777777" w:rsidTr="00C7153A">
        <w:trPr>
          <w:trHeight w:val="235"/>
          <w:jc w:val="right"/>
        </w:trPr>
        <w:tc>
          <w:tcPr>
            <w:tcW w:w="1174" w:type="dxa"/>
          </w:tcPr>
          <w:p w14:paraId="544C3A39" w14:textId="77777777" w:rsidR="00DB0DFE" w:rsidRPr="006B3B59" w:rsidRDefault="00DB0DFE" w:rsidP="00C7153A">
            <w:pPr>
              <w:bidi w:val="0"/>
              <w:rPr>
                <w:rFonts w:cs="Times New Roman"/>
                <w:sz w:val="24"/>
              </w:rPr>
            </w:pPr>
            <w:r w:rsidRPr="006B3B59">
              <w:rPr>
                <w:rFonts w:cs="Times New Roman"/>
                <w:sz w:val="24"/>
              </w:rPr>
              <w:t>Date:</w:t>
            </w:r>
          </w:p>
        </w:tc>
        <w:tc>
          <w:tcPr>
            <w:tcW w:w="1577" w:type="dxa"/>
          </w:tcPr>
          <w:sdt>
            <w:sdtPr>
              <w:rPr>
                <w:rFonts w:cs="Times New Roman"/>
                <w:sz w:val="24"/>
              </w:rPr>
              <w:alias w:val="ImportAuthenticationRequestDate"/>
              <w:tag w:val="ImportAuthenticationRequestDate"/>
              <w:id w:val="1419989510"/>
              <w:placeholder>
                <w:docPart w:val="EAA48A4BCC4F4E849AE4BBC9448E5714"/>
              </w:placeholder>
              <w:text/>
            </w:sdtPr>
            <w:sdtEndPr/>
            <w:sdtContent>
              <w:p w14:paraId="0B6278DF" w14:textId="77777777" w:rsidR="00DB0DFE" w:rsidRPr="006B3B59" w:rsidRDefault="00DB0DFE" w:rsidP="00C7153A">
                <w:pPr>
                  <w:bidi w:val="0"/>
                  <w:rPr>
                    <w:rFonts w:cs="Times New Roman"/>
                    <w:sz w:val="24"/>
                  </w:rPr>
                </w:pPr>
                <w:r w:rsidRPr="006B3B59">
                  <w:rPr>
                    <w:rFonts w:cs="Times New Roman"/>
                    <w:sz w:val="24"/>
                  </w:rPr>
                  <w:t>date</w:t>
                </w:r>
              </w:p>
            </w:sdtContent>
          </w:sdt>
        </w:tc>
      </w:tr>
      <w:tr w:rsidR="00DB0DFE" w:rsidRPr="006B3B59" w14:paraId="0E637F70" w14:textId="77777777" w:rsidTr="00C7153A">
        <w:trPr>
          <w:jc w:val="right"/>
        </w:trPr>
        <w:tc>
          <w:tcPr>
            <w:tcW w:w="1174" w:type="dxa"/>
          </w:tcPr>
          <w:p w14:paraId="00A3CF69" w14:textId="77777777" w:rsidR="00DB0DFE" w:rsidRPr="006B3B59" w:rsidRDefault="00DB0DFE" w:rsidP="00C7153A">
            <w:pPr>
              <w:bidi w:val="0"/>
              <w:rPr>
                <w:rFonts w:cs="Times New Roman"/>
                <w:sz w:val="24"/>
              </w:rPr>
            </w:pPr>
            <w:r w:rsidRPr="006B3B59">
              <w:rPr>
                <w:rFonts w:cs="Times New Roman"/>
                <w:sz w:val="24"/>
              </w:rPr>
              <w:t>File No.:</w:t>
            </w:r>
          </w:p>
        </w:tc>
        <w:sdt>
          <w:sdtPr>
            <w:rPr>
              <w:rFonts w:cs="Times New Roman"/>
              <w:sz w:val="24"/>
            </w:rPr>
            <w:alias w:val="FileNumber"/>
            <w:tag w:val="FileNumber"/>
            <w:id w:val="-2009825666"/>
            <w:placeholder>
              <w:docPart w:val="EAA48A4BCC4F4E849AE4BBC9448E5714"/>
            </w:placeholder>
            <w:text/>
          </w:sdtPr>
          <w:sdtEndPr/>
          <w:sdtContent>
            <w:tc>
              <w:tcPr>
                <w:tcW w:w="1577" w:type="dxa"/>
              </w:tcPr>
              <w:p w14:paraId="2758A29F" w14:textId="77777777" w:rsidR="00DB0DFE" w:rsidRPr="006B3B59" w:rsidRDefault="00DB0DFE" w:rsidP="00C7153A">
                <w:pPr>
                  <w:bidi w:val="0"/>
                  <w:rPr>
                    <w:rFonts w:cs="Times New Roman"/>
                    <w:sz w:val="24"/>
                  </w:rPr>
                </w:pPr>
                <w:r w:rsidRPr="006B3B59">
                  <w:rPr>
                    <w:rFonts w:cs="Times New Roman"/>
                    <w:sz w:val="24"/>
                  </w:rPr>
                  <w:t>Number</w:t>
                </w:r>
              </w:p>
            </w:tc>
          </w:sdtContent>
        </w:sdt>
      </w:tr>
      <w:tr w:rsidR="00DB0DFE" w:rsidRPr="006B3B59" w14:paraId="13B789BA" w14:textId="77777777" w:rsidTr="00C7153A">
        <w:trPr>
          <w:jc w:val="right"/>
        </w:trPr>
        <w:tc>
          <w:tcPr>
            <w:tcW w:w="1174" w:type="dxa"/>
          </w:tcPr>
          <w:p w14:paraId="1A1CAA38" w14:textId="77777777" w:rsidR="00DB0DFE" w:rsidRPr="006B3B59" w:rsidRDefault="00DB0DFE" w:rsidP="00C7153A">
            <w:pPr>
              <w:bidi w:val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1577" w:type="dxa"/>
          </w:tcPr>
          <w:p w14:paraId="58BADCDA" w14:textId="77777777" w:rsidR="00DB0DFE" w:rsidRPr="006B3B59" w:rsidRDefault="00DB0DFE" w:rsidP="00C7153A">
            <w:pPr>
              <w:bidi w:val="0"/>
              <w:rPr>
                <w:b/>
                <w:bCs/>
                <w:i/>
                <w:iCs/>
                <w:sz w:val="24"/>
              </w:rPr>
            </w:pPr>
          </w:p>
        </w:tc>
      </w:tr>
    </w:tbl>
    <w:sdt>
      <w:sdtPr>
        <w:rPr>
          <w:sz w:val="24"/>
        </w:rPr>
        <w:alias w:val="ExternalCustomDepartmentAddress"/>
        <w:tag w:val="ExternalCustomDepartmentAddress"/>
        <w:id w:val="1017427995"/>
        <w:placeholder>
          <w:docPart w:val="DefaultPlaceholder_-1854013440"/>
        </w:placeholder>
        <w:text w:multiLine="1"/>
      </w:sdtPr>
      <w:sdtEndPr/>
      <w:sdtContent>
        <w:p w14:paraId="032B5D5F" w14:textId="77777777" w:rsidR="00BE59F0" w:rsidRPr="00510598" w:rsidRDefault="007F75C6" w:rsidP="00110A95">
          <w:pPr>
            <w:bidi w:val="0"/>
            <w:rPr>
              <w:sz w:val="24"/>
            </w:rPr>
          </w:pPr>
          <w:r w:rsidRPr="00510598">
            <w:rPr>
              <w:sz w:val="24"/>
            </w:rPr>
            <w:t>Address of custom department</w:t>
          </w:r>
        </w:p>
      </w:sdtContent>
    </w:sdt>
    <w:sdt>
      <w:sdtPr>
        <w:rPr>
          <w:sz w:val="24"/>
        </w:rPr>
        <w:alias w:val="ExternalCustomDepartmentCountry"/>
        <w:tag w:val="ExternalCustomDepartmentCountry"/>
        <w:id w:val="-2034945367"/>
        <w:placeholder>
          <w:docPart w:val="DefaultPlaceholder_-1854013440"/>
        </w:placeholder>
        <w:text/>
      </w:sdtPr>
      <w:sdtEndPr/>
      <w:sdtContent>
        <w:p w14:paraId="31A9ACDA" w14:textId="77777777" w:rsidR="00477431" w:rsidRPr="00510598" w:rsidRDefault="007F75C6" w:rsidP="00110A95">
          <w:pPr>
            <w:bidi w:val="0"/>
            <w:rPr>
              <w:sz w:val="24"/>
            </w:rPr>
          </w:pPr>
          <w:r w:rsidRPr="00510598">
            <w:rPr>
              <w:sz w:val="24"/>
            </w:rPr>
            <w:t>Country of the custom department</w:t>
          </w:r>
        </w:p>
      </w:sdtContent>
    </w:sdt>
    <w:p w14:paraId="5558E889" w14:textId="77777777" w:rsidR="00055F80" w:rsidRPr="00510598" w:rsidRDefault="00055F80" w:rsidP="00110A95">
      <w:pPr>
        <w:bidi w:val="0"/>
        <w:rPr>
          <w:i/>
          <w:iCs/>
          <w:sz w:val="24"/>
          <w:rtl/>
        </w:rPr>
      </w:pPr>
    </w:p>
    <w:p w14:paraId="4EDDA93C" w14:textId="77777777" w:rsidR="00264D69" w:rsidRPr="00510598" w:rsidRDefault="00264D69" w:rsidP="00110A95">
      <w:pPr>
        <w:bidi w:val="0"/>
        <w:rPr>
          <w:sz w:val="24"/>
          <w:rtl/>
        </w:rPr>
      </w:pPr>
      <w:r w:rsidRPr="00510598">
        <w:rPr>
          <w:sz w:val="24"/>
        </w:rPr>
        <w:t>Dear Sirs or Madam,</w:t>
      </w:r>
    </w:p>
    <w:p w14:paraId="28B237FE" w14:textId="77777777" w:rsidR="004868D5" w:rsidRPr="00510598" w:rsidRDefault="004868D5" w:rsidP="00110A95">
      <w:pPr>
        <w:bidi w:val="0"/>
        <w:ind w:right="720"/>
        <w:rPr>
          <w:sz w:val="24"/>
        </w:rPr>
      </w:pPr>
    </w:p>
    <w:p w14:paraId="581AD2E7" w14:textId="77777777" w:rsidR="00241E97" w:rsidRPr="00510598" w:rsidRDefault="004A2B65" w:rsidP="00110A95">
      <w:pPr>
        <w:bidi w:val="0"/>
        <w:jc w:val="both"/>
        <w:rPr>
          <w:b/>
          <w:bCs/>
          <w:sz w:val="24"/>
          <w:u w:val="single"/>
          <w:rtl/>
        </w:rPr>
      </w:pPr>
      <w:r w:rsidRPr="00510598">
        <w:rPr>
          <w:b/>
          <w:bCs/>
          <w:sz w:val="24"/>
          <w:u w:val="single"/>
        </w:rPr>
        <w:t>Request</w:t>
      </w:r>
      <w:r w:rsidR="0027062E" w:rsidRPr="00510598">
        <w:rPr>
          <w:b/>
          <w:bCs/>
          <w:sz w:val="24"/>
          <w:u w:val="single"/>
        </w:rPr>
        <w:t xml:space="preserve"> </w:t>
      </w:r>
      <w:r w:rsidR="00110A95" w:rsidRPr="00510598">
        <w:rPr>
          <w:b/>
          <w:bCs/>
          <w:sz w:val="24"/>
          <w:u w:val="single"/>
        </w:rPr>
        <w:t>for</w:t>
      </w:r>
      <w:r w:rsidR="0027062E" w:rsidRPr="00510598">
        <w:rPr>
          <w:b/>
          <w:bCs/>
          <w:sz w:val="24"/>
          <w:u w:val="single"/>
        </w:rPr>
        <w:t xml:space="preserve"> </w:t>
      </w:r>
      <w:r w:rsidR="00110A95" w:rsidRPr="00510598">
        <w:rPr>
          <w:b/>
          <w:bCs/>
          <w:sz w:val="24"/>
          <w:u w:val="single"/>
        </w:rPr>
        <w:t>v</w:t>
      </w:r>
      <w:r w:rsidRPr="00510598">
        <w:rPr>
          <w:b/>
          <w:bCs/>
          <w:sz w:val="24"/>
          <w:u w:val="single"/>
        </w:rPr>
        <w:t>erification</w:t>
      </w:r>
      <w:r w:rsidR="0027062E" w:rsidRPr="00510598">
        <w:rPr>
          <w:b/>
          <w:bCs/>
          <w:sz w:val="24"/>
          <w:u w:val="single"/>
        </w:rPr>
        <w:t xml:space="preserve"> </w:t>
      </w:r>
      <w:r w:rsidRPr="00510598">
        <w:rPr>
          <w:b/>
          <w:bCs/>
          <w:sz w:val="24"/>
          <w:u w:val="single"/>
        </w:rPr>
        <w:t>of</w:t>
      </w:r>
      <w:r w:rsidR="0027062E" w:rsidRPr="00510598">
        <w:rPr>
          <w:b/>
          <w:bCs/>
          <w:sz w:val="24"/>
          <w:u w:val="single"/>
        </w:rPr>
        <w:t xml:space="preserve"> </w:t>
      </w:r>
      <w:r w:rsidR="00241E97" w:rsidRPr="00510598">
        <w:rPr>
          <w:b/>
          <w:bCs/>
          <w:sz w:val="24"/>
          <w:u w:val="single"/>
        </w:rPr>
        <w:t>the following preferential document</w:t>
      </w:r>
      <w:r w:rsidR="00474485" w:rsidRPr="00510598">
        <w:rPr>
          <w:b/>
          <w:bCs/>
          <w:sz w:val="24"/>
          <w:u w:val="single"/>
        </w:rPr>
        <w:t>(</w:t>
      </w:r>
      <w:r w:rsidR="00241E97" w:rsidRPr="00510598">
        <w:rPr>
          <w:b/>
          <w:bCs/>
          <w:sz w:val="24"/>
          <w:u w:val="single"/>
        </w:rPr>
        <w:t>s</w:t>
      </w:r>
      <w:r w:rsidR="00474485" w:rsidRPr="00510598">
        <w:rPr>
          <w:b/>
          <w:bCs/>
          <w:sz w:val="24"/>
          <w:u w:val="single"/>
        </w:rPr>
        <w:t>)</w:t>
      </w:r>
      <w:r w:rsidR="00241E97" w:rsidRPr="00510598">
        <w:rPr>
          <w:b/>
          <w:bCs/>
          <w:sz w:val="24"/>
          <w:u w:val="single"/>
        </w:rPr>
        <w:t>:</w:t>
      </w:r>
    </w:p>
    <w:p w14:paraId="1819DAA3" w14:textId="77777777" w:rsidR="00241E97" w:rsidRPr="00510598" w:rsidRDefault="0054478A" w:rsidP="00110A95">
      <w:pPr>
        <w:bidi w:val="0"/>
        <w:jc w:val="both"/>
        <w:rPr>
          <w:rFonts w:cs="Times New Roman"/>
          <w:sz w:val="24"/>
          <w:rtl/>
          <w:lang w:eastAsia="en-US"/>
        </w:rPr>
      </w:pPr>
      <w:r w:rsidRPr="00510598">
        <w:rPr>
          <w:b/>
          <w:bCs/>
          <w:sz w:val="24"/>
          <w:u w:val="single"/>
        </w:rPr>
        <w:t>Invoice</w:t>
      </w:r>
      <w:r w:rsidR="00241E97" w:rsidRPr="00510598">
        <w:rPr>
          <w:b/>
          <w:bCs/>
          <w:sz w:val="24"/>
          <w:u w:val="single"/>
        </w:rPr>
        <w:t xml:space="preserve"> declaration(s) No: </w:t>
      </w:r>
      <w:sdt>
        <w:sdtPr>
          <w:rPr>
            <w:sz w:val="24"/>
          </w:rPr>
          <w:alias w:val="InvoiceNumberForImportAuthenticationRequest"/>
          <w:tag w:val="InvoiceNumberForImportAuthenticationRequest"/>
          <w:id w:val="-247886533"/>
          <w:placeholder>
            <w:docPart w:val="DefaultPlaceholder_-1854013440"/>
          </w:placeholder>
          <w:text/>
        </w:sdtPr>
        <w:sdtEndPr/>
        <w:sdtContent>
          <w:r w:rsidR="00241E97" w:rsidRPr="00510598">
            <w:rPr>
              <w:sz w:val="24"/>
            </w:rPr>
            <w:t>invoices requests</w:t>
          </w:r>
        </w:sdtContent>
      </w:sdt>
      <w:r w:rsidR="00241E97" w:rsidRPr="00510598">
        <w:rPr>
          <w:rFonts w:hint="cs"/>
          <w:sz w:val="24"/>
        </w:rPr>
        <w:t xml:space="preserve"> </w:t>
      </w:r>
    </w:p>
    <w:p w14:paraId="32E55637" w14:textId="77777777" w:rsidR="0054478A" w:rsidRPr="00510598" w:rsidRDefault="00241E97" w:rsidP="00110A95">
      <w:pPr>
        <w:bidi w:val="0"/>
        <w:jc w:val="both"/>
        <w:rPr>
          <w:rFonts w:cs="Times New Roman"/>
          <w:sz w:val="24"/>
          <w:rtl/>
          <w:lang w:eastAsia="en-US"/>
        </w:rPr>
      </w:pPr>
      <w:r w:rsidRPr="00510598">
        <w:rPr>
          <w:b/>
          <w:bCs/>
          <w:sz w:val="24"/>
          <w:u w:val="single"/>
        </w:rPr>
        <w:t xml:space="preserve">Movement </w:t>
      </w:r>
      <w:r w:rsidR="0055498C" w:rsidRPr="00510598">
        <w:rPr>
          <w:b/>
          <w:bCs/>
          <w:sz w:val="24"/>
          <w:u w:val="single"/>
        </w:rPr>
        <w:t>certificate</w:t>
      </w:r>
      <w:r w:rsidRPr="00510598">
        <w:rPr>
          <w:b/>
          <w:bCs/>
          <w:sz w:val="24"/>
          <w:u w:val="single"/>
        </w:rPr>
        <w:t>(s) No</w:t>
      </w:r>
      <w:r w:rsidR="0054478A" w:rsidRPr="00510598">
        <w:rPr>
          <w:sz w:val="24"/>
          <w:u w:val="single"/>
        </w:rPr>
        <w:t>:</w:t>
      </w:r>
      <w:r w:rsidRPr="00510598">
        <w:rPr>
          <w:sz w:val="24"/>
        </w:rPr>
        <w:t xml:space="preserve"> </w:t>
      </w:r>
      <w:sdt>
        <w:sdtPr>
          <w:rPr>
            <w:sz w:val="24"/>
          </w:rPr>
          <w:alias w:val="MovementCertificate"/>
          <w:tag w:val="MovementCertificate"/>
          <w:id w:val="-1085447369"/>
          <w:placeholder>
            <w:docPart w:val="DefaultPlaceholder_-1854013440"/>
          </w:placeholder>
          <w:text/>
        </w:sdtPr>
        <w:sdtEndPr/>
        <w:sdtContent>
          <w:r w:rsidR="0055498C" w:rsidRPr="00510598">
            <w:rPr>
              <w:sz w:val="24"/>
            </w:rPr>
            <w:t>all certificates</w:t>
          </w:r>
        </w:sdtContent>
      </w:sdt>
    </w:p>
    <w:p w14:paraId="23293BE5" w14:textId="77777777" w:rsidR="003A2DAF" w:rsidRPr="00510598" w:rsidRDefault="003A2DAF" w:rsidP="00DA2383">
      <w:pPr>
        <w:bidi w:val="0"/>
        <w:rPr>
          <w:rFonts w:cs="Times New Roman"/>
          <w:sz w:val="24"/>
        </w:rPr>
      </w:pPr>
    </w:p>
    <w:p w14:paraId="7FEB97B4" w14:textId="77777777" w:rsidR="008F3D1B" w:rsidRPr="00510598" w:rsidRDefault="008F3D1B" w:rsidP="00110A95">
      <w:pPr>
        <w:bidi w:val="0"/>
        <w:rPr>
          <w:sz w:val="24"/>
        </w:rPr>
      </w:pPr>
      <w:r w:rsidRPr="00510598">
        <w:rPr>
          <w:sz w:val="24"/>
        </w:rPr>
        <w:t>With reference to Article 33 of Protocol 4 of the Agreement between the State of Israel and the E.C., we kindly request verifi</w:t>
      </w:r>
      <w:r w:rsidR="00591EBE" w:rsidRPr="00510598">
        <w:rPr>
          <w:sz w:val="24"/>
        </w:rPr>
        <w:t xml:space="preserve">cation of the authenticity and </w:t>
      </w:r>
      <w:r w:rsidR="00FE5CC2" w:rsidRPr="00510598">
        <w:rPr>
          <w:sz w:val="24"/>
        </w:rPr>
        <w:t>accuracy</w:t>
      </w:r>
      <w:r w:rsidRPr="00510598">
        <w:rPr>
          <w:sz w:val="24"/>
        </w:rPr>
        <w:t xml:space="preserve"> of </w:t>
      </w:r>
      <w:r w:rsidR="00FE5CC2" w:rsidRPr="00510598">
        <w:rPr>
          <w:sz w:val="24"/>
        </w:rPr>
        <w:t>the above-mentioned</w:t>
      </w:r>
      <w:r w:rsidRPr="00510598">
        <w:rPr>
          <w:sz w:val="24"/>
        </w:rPr>
        <w:t xml:space="preserve"> certificate(s) or invoice declaration(s).</w:t>
      </w:r>
    </w:p>
    <w:p w14:paraId="0C27DA97" w14:textId="77777777" w:rsidR="008F3D1B" w:rsidRPr="00510598" w:rsidRDefault="008F3D1B" w:rsidP="00110A95">
      <w:pPr>
        <w:bidi w:val="0"/>
        <w:rPr>
          <w:sz w:val="24"/>
        </w:rPr>
      </w:pPr>
    </w:p>
    <w:p w14:paraId="6FF9929E" w14:textId="77777777" w:rsidR="008F3D1B" w:rsidRPr="00510598" w:rsidRDefault="008F3D1B" w:rsidP="00110A95">
      <w:pPr>
        <w:bidi w:val="0"/>
        <w:rPr>
          <w:sz w:val="24"/>
        </w:rPr>
      </w:pPr>
      <w:r w:rsidRPr="00510598">
        <w:rPr>
          <w:sz w:val="24"/>
        </w:rPr>
        <w:t>It would be appreciated if you could verify if the products specified in the said preferential document</w:t>
      </w:r>
      <w:r w:rsidR="00241E97" w:rsidRPr="00510598">
        <w:rPr>
          <w:sz w:val="24"/>
        </w:rPr>
        <w:t>(s)</w:t>
      </w:r>
      <w:r w:rsidRPr="00510598">
        <w:rPr>
          <w:sz w:val="24"/>
        </w:rPr>
        <w:t xml:space="preserve"> can be considered as originating products, and fulfill all the requirements of the Protocol.</w:t>
      </w:r>
    </w:p>
    <w:p w14:paraId="547AA757" w14:textId="77777777" w:rsidR="008F3D1B" w:rsidRPr="00510598" w:rsidRDefault="008F3D1B" w:rsidP="00110A95">
      <w:pPr>
        <w:bidi w:val="0"/>
        <w:rPr>
          <w:sz w:val="24"/>
        </w:rPr>
      </w:pPr>
    </w:p>
    <w:p w14:paraId="00729CD6" w14:textId="77777777" w:rsidR="008F3D1B" w:rsidRPr="00510598" w:rsidRDefault="008F3D1B" w:rsidP="00110A95">
      <w:pPr>
        <w:bidi w:val="0"/>
        <w:rPr>
          <w:sz w:val="24"/>
        </w:rPr>
      </w:pPr>
      <w:r w:rsidRPr="00510598">
        <w:rPr>
          <w:sz w:val="24"/>
        </w:rPr>
        <w:t>According to paragraph 33.5, we expect the results of your verification in due time.</w:t>
      </w:r>
    </w:p>
    <w:p w14:paraId="47F76441" w14:textId="77777777" w:rsidR="008F3D1B" w:rsidRPr="00510598" w:rsidRDefault="008F3D1B" w:rsidP="00110A95">
      <w:pPr>
        <w:bidi w:val="0"/>
        <w:rPr>
          <w:sz w:val="24"/>
        </w:rPr>
      </w:pPr>
    </w:p>
    <w:p w14:paraId="78CDF963" w14:textId="77777777" w:rsidR="008F3D1B" w:rsidRDefault="008F3D1B" w:rsidP="00110A95">
      <w:pPr>
        <w:bidi w:val="0"/>
        <w:rPr>
          <w:sz w:val="24"/>
        </w:rPr>
      </w:pPr>
      <w:r w:rsidRPr="00510598">
        <w:rPr>
          <w:sz w:val="24"/>
        </w:rPr>
        <w:t>Enclosed please find the appropriate documents.</w:t>
      </w:r>
    </w:p>
    <w:p w14:paraId="10E5463A" w14:textId="77777777" w:rsidR="00DA2383" w:rsidRPr="00510598" w:rsidRDefault="00DA2383" w:rsidP="00DA2383">
      <w:pPr>
        <w:bidi w:val="0"/>
        <w:rPr>
          <w:sz w:val="24"/>
        </w:rPr>
      </w:pPr>
    </w:p>
    <w:sdt>
      <w:sdtPr>
        <w:rPr>
          <w:rFonts w:cs="Times New Roman" w:hint="cs"/>
          <w:sz w:val="24"/>
        </w:rPr>
        <w:alias w:val="FreeText"/>
        <w:tag w:val="FreeText"/>
        <w:id w:val="-1704165292"/>
        <w:placeholder>
          <w:docPart w:val="93FC0EB3DF3F426FA1838130B9CF0F5F"/>
        </w:placeholder>
        <w:text w:multiLine="1"/>
      </w:sdtPr>
      <w:sdtEndPr>
        <w:rPr>
          <w:rFonts w:hint="default"/>
        </w:rPr>
      </w:sdtEndPr>
      <w:sdtContent>
        <w:p w14:paraId="46C3CAE7" w14:textId="77777777" w:rsidR="00DA2383" w:rsidRPr="00510598" w:rsidRDefault="00DA2383" w:rsidP="00DA2383">
          <w:pPr>
            <w:bidi w:val="0"/>
            <w:rPr>
              <w:rFonts w:cs="Times New Roman"/>
              <w:sz w:val="24"/>
              <w:rtl/>
            </w:rPr>
          </w:pPr>
          <w:r w:rsidRPr="00510598">
            <w:rPr>
              <w:rFonts w:cs="Times New Roman" w:hint="cs"/>
              <w:sz w:val="24"/>
            </w:rPr>
            <w:t>D</w:t>
          </w:r>
          <w:r w:rsidRPr="00510598">
            <w:rPr>
              <w:rFonts w:cs="Times New Roman"/>
              <w:sz w:val="24"/>
            </w:rPr>
            <w:t>ynamic comment</w:t>
          </w:r>
        </w:p>
      </w:sdtContent>
    </w:sdt>
    <w:p w14:paraId="604BE3B9" w14:textId="77777777" w:rsidR="001B339E" w:rsidRPr="00510598" w:rsidRDefault="001B339E" w:rsidP="00110A95">
      <w:pPr>
        <w:bidi w:val="0"/>
        <w:rPr>
          <w:sz w:val="24"/>
        </w:rPr>
      </w:pPr>
    </w:p>
    <w:p w14:paraId="5A6C07F2" w14:textId="77777777" w:rsidR="001B339E" w:rsidRPr="00510598" w:rsidRDefault="001B339E" w:rsidP="00110A95">
      <w:pPr>
        <w:bidi w:val="0"/>
        <w:rPr>
          <w:sz w:val="24"/>
        </w:rPr>
      </w:pPr>
      <w:r w:rsidRPr="00510598">
        <w:rPr>
          <w:sz w:val="24"/>
        </w:rPr>
        <w:t xml:space="preserve">Sincerely, </w:t>
      </w:r>
    </w:p>
    <w:sdt>
      <w:sdtPr>
        <w:rPr>
          <w:szCs w:val="20"/>
        </w:rPr>
        <w:alias w:val="UserSignature"/>
        <w:tag w:val="UserSignature"/>
        <w:id w:val="-1984698900"/>
        <w:showingPlcHdr/>
        <w:picture/>
      </w:sdtPr>
      <w:sdtEndPr/>
      <w:sdtContent>
        <w:p w14:paraId="7D79C3A6" w14:textId="77777777" w:rsidR="006A6B10" w:rsidRDefault="00C92E8D" w:rsidP="00110A95">
          <w:pPr>
            <w:bidi w:val="0"/>
            <w:rPr>
              <w:szCs w:val="20"/>
            </w:rPr>
          </w:pPr>
          <w:r>
            <w:rPr>
              <w:noProof/>
              <w:szCs w:val="20"/>
              <w:lang w:eastAsia="en-US"/>
            </w:rPr>
            <w:drawing>
              <wp:inline distT="0" distB="0" distL="0" distR="0" wp14:anchorId="1DCD0F4C" wp14:editId="5ED0A1E9">
                <wp:extent cx="2353586" cy="770890"/>
                <wp:effectExtent l="0" t="0" r="8890" b="0"/>
                <wp:docPr id="2" name="תמונה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390305" cy="7829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4353B75B" w14:textId="77777777" w:rsidR="00C92E8D" w:rsidRPr="00982230" w:rsidRDefault="00C92E8D" w:rsidP="00C92E8D">
      <w:pPr>
        <w:bidi w:val="0"/>
        <w:rPr>
          <w:szCs w:val="20"/>
        </w:rPr>
      </w:pPr>
    </w:p>
    <w:sdt>
      <w:sdtPr>
        <w:rPr>
          <w:sz w:val="24"/>
        </w:rPr>
        <w:alias w:val="EmployeeFullName"/>
        <w:tag w:val="EmployeeFullName"/>
        <w:id w:val="-2116818664"/>
        <w:placeholder>
          <w:docPart w:val="DefaultPlaceholder_-1854013440"/>
        </w:placeholder>
        <w:text/>
      </w:sdtPr>
      <w:sdtEndPr/>
      <w:sdtContent>
        <w:p w14:paraId="7DAE083B" w14:textId="77777777" w:rsidR="001B339E" w:rsidRPr="00510598" w:rsidRDefault="00F0372B" w:rsidP="00110A95">
          <w:pPr>
            <w:bidi w:val="0"/>
            <w:rPr>
              <w:sz w:val="24"/>
            </w:rPr>
          </w:pPr>
          <w:r w:rsidRPr="00510598">
            <w:rPr>
              <w:sz w:val="24"/>
            </w:rPr>
            <w:t>U</w:t>
          </w:r>
          <w:r w:rsidR="0055498C" w:rsidRPr="00510598">
            <w:rPr>
              <w:sz w:val="24"/>
            </w:rPr>
            <w:t>ser that generate the letter</w:t>
          </w:r>
          <w:r w:rsidR="00695E7E" w:rsidRPr="00510598">
            <w:rPr>
              <w:sz w:val="24"/>
            </w:rPr>
            <w:t xml:space="preserve"> First and Family in English </w:t>
          </w:r>
        </w:p>
      </w:sdtContent>
    </w:sdt>
    <w:p w14:paraId="187EA809" w14:textId="77777777" w:rsidR="007961DE" w:rsidRPr="00C92E8D" w:rsidRDefault="00695E7E" w:rsidP="00110A95">
      <w:pPr>
        <w:bidi w:val="0"/>
        <w:rPr>
          <w:i/>
          <w:iCs/>
          <w:sz w:val="24"/>
        </w:rPr>
      </w:pPr>
      <w:r w:rsidRPr="00C92E8D">
        <w:rPr>
          <w:sz w:val="24"/>
        </w:rPr>
        <w:t xml:space="preserve">Exports and </w:t>
      </w:r>
      <w:r w:rsidR="007961DE" w:rsidRPr="00C92E8D">
        <w:rPr>
          <w:sz w:val="24"/>
        </w:rPr>
        <w:t xml:space="preserve">Rules </w:t>
      </w:r>
      <w:r w:rsidRPr="00C92E8D">
        <w:rPr>
          <w:sz w:val="24"/>
        </w:rPr>
        <w:t>of</w:t>
      </w:r>
      <w:r w:rsidR="007961DE" w:rsidRPr="00C92E8D">
        <w:rPr>
          <w:sz w:val="24"/>
        </w:rPr>
        <w:t xml:space="preserve"> Origin </w:t>
      </w:r>
      <w:r w:rsidRPr="00C92E8D">
        <w:rPr>
          <w:sz w:val="24"/>
        </w:rPr>
        <w:t>Department</w:t>
      </w:r>
    </w:p>
    <w:sdt>
      <w:sdtPr>
        <w:rPr>
          <w:sz w:val="24"/>
        </w:rPr>
        <w:alias w:val="EmployeeEmailAddress"/>
        <w:tag w:val="EmployeeEmailAddress"/>
        <w:id w:val="-1560466438"/>
        <w:placeholder>
          <w:docPart w:val="DefaultPlaceholder_-1854013440"/>
        </w:placeholder>
        <w:text/>
      </w:sdtPr>
      <w:sdtEndPr/>
      <w:sdtContent>
        <w:p w14:paraId="4E012AA0" w14:textId="77777777" w:rsidR="00A82C76" w:rsidRPr="00575540" w:rsidRDefault="00695E7E" w:rsidP="00575540">
          <w:pPr>
            <w:bidi w:val="0"/>
            <w:rPr>
              <w:b/>
              <w:bCs/>
              <w:i/>
              <w:iCs/>
              <w:sz w:val="24"/>
            </w:rPr>
          </w:pPr>
          <w:r w:rsidRPr="00C92E8D">
            <w:rPr>
              <w:sz w:val="24"/>
            </w:rPr>
            <w:t>email of the user</w:t>
          </w:r>
        </w:p>
      </w:sdtContent>
    </w:sdt>
    <w:sectPr w:rsidR="00A82C76" w:rsidRPr="00575540">
      <w:footerReference w:type="default" r:id="rId12"/>
      <w:headerReference w:type="first" r:id="rId13"/>
      <w:footerReference w:type="first" r:id="rId14"/>
      <w:endnotePr>
        <w:numFmt w:val="lowerLetter"/>
      </w:endnotePr>
      <w:pgSz w:w="11907" w:h="16840" w:code="9"/>
      <w:pgMar w:top="2268" w:right="1797" w:bottom="2268" w:left="1797" w:header="720" w:footer="646" w:gutter="0"/>
      <w:cols w:space="720"/>
      <w:titlePg/>
      <w:bidi/>
      <w:rtlGutter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971584" w14:textId="77777777" w:rsidR="00DA15F4" w:rsidRDefault="00DA15F4">
      <w:r>
        <w:separator/>
      </w:r>
    </w:p>
  </w:endnote>
  <w:endnote w:type="continuationSeparator" w:id="0">
    <w:p w14:paraId="72BF9FF8" w14:textId="77777777" w:rsidR="00DA15F4" w:rsidRDefault="00DA15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000" w:firstRow="0" w:lastRow="0" w:firstColumn="0" w:lastColumn="0" w:noHBand="0" w:noVBand="0"/>
    </w:tblPr>
    <w:tblGrid>
      <w:gridCol w:w="3510"/>
      <w:gridCol w:w="1701"/>
      <w:gridCol w:w="1985"/>
      <w:gridCol w:w="1331"/>
    </w:tblGrid>
    <w:tr w:rsidR="00A010DA" w14:paraId="1D6D5B33" w14:textId="77777777">
      <w:tc>
        <w:tcPr>
          <w:tcW w:w="3510" w:type="dxa"/>
        </w:tcPr>
        <w:p w14:paraId="1C175FD1" w14:textId="77777777" w:rsidR="00A010DA" w:rsidRDefault="00A010DA">
          <w:pPr>
            <w:pStyle w:val="Footer"/>
            <w:bidi w:val="0"/>
          </w:pPr>
        </w:p>
      </w:tc>
      <w:tc>
        <w:tcPr>
          <w:tcW w:w="1701" w:type="dxa"/>
        </w:tcPr>
        <w:p w14:paraId="47C38D6C" w14:textId="77777777" w:rsidR="00A010DA" w:rsidRDefault="00A010DA">
          <w:pPr>
            <w:pStyle w:val="Footer"/>
            <w:bidi w:val="0"/>
          </w:pPr>
        </w:p>
      </w:tc>
      <w:tc>
        <w:tcPr>
          <w:tcW w:w="1985" w:type="dxa"/>
        </w:tcPr>
        <w:p w14:paraId="3415406D" w14:textId="77777777" w:rsidR="00A010DA" w:rsidRDefault="00A010DA">
          <w:pPr>
            <w:pStyle w:val="Footer"/>
            <w:bidi w:val="0"/>
          </w:pPr>
        </w:p>
      </w:tc>
      <w:tc>
        <w:tcPr>
          <w:tcW w:w="1331" w:type="dxa"/>
        </w:tcPr>
        <w:p w14:paraId="2E55676C" w14:textId="77777777" w:rsidR="00A010DA" w:rsidRDefault="00A010DA" w:rsidP="005C4433">
          <w:pPr>
            <w:pStyle w:val="Footer"/>
            <w:bidi w:val="0"/>
          </w:pPr>
        </w:p>
      </w:tc>
    </w:tr>
  </w:tbl>
  <w:p w14:paraId="07507984" w14:textId="77777777" w:rsidR="00A010DA" w:rsidRDefault="00A010DA">
    <w:pPr>
      <w:pStyle w:val="Footer"/>
      <w:rPr>
        <w:rtl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510"/>
      <w:gridCol w:w="2410"/>
      <w:gridCol w:w="2607"/>
    </w:tblGrid>
    <w:tr w:rsidR="00A010DA" w14:paraId="3042ACB3" w14:textId="77777777">
      <w:tc>
        <w:tcPr>
          <w:tcW w:w="3510" w:type="dxa"/>
        </w:tcPr>
        <w:p w14:paraId="5517BC85" w14:textId="77777777" w:rsidR="00A010DA" w:rsidRPr="00510598" w:rsidRDefault="00695E7E" w:rsidP="00695E7E">
          <w:pPr>
            <w:pStyle w:val="Footer"/>
            <w:bidi w:val="0"/>
            <w:rPr>
              <w:b/>
              <w:bCs/>
              <w:sz w:val="24"/>
              <w:szCs w:val="28"/>
            </w:rPr>
          </w:pPr>
          <w:r w:rsidRPr="00510598">
            <w:rPr>
              <w:b/>
              <w:bCs/>
              <w:sz w:val="24"/>
              <w:szCs w:val="28"/>
            </w:rPr>
            <w:t>TEL: 02-6663794</w:t>
          </w:r>
        </w:p>
      </w:tc>
      <w:tc>
        <w:tcPr>
          <w:tcW w:w="2410" w:type="dxa"/>
        </w:tcPr>
        <w:p w14:paraId="0AA83055" w14:textId="77777777" w:rsidR="00A010DA" w:rsidRPr="00510598" w:rsidRDefault="00A010DA" w:rsidP="00695E7E">
          <w:pPr>
            <w:pStyle w:val="Footer"/>
            <w:bidi w:val="0"/>
            <w:rPr>
              <w:b/>
              <w:bCs/>
              <w:sz w:val="24"/>
              <w:szCs w:val="28"/>
            </w:rPr>
          </w:pPr>
        </w:p>
      </w:tc>
      <w:tc>
        <w:tcPr>
          <w:tcW w:w="2607" w:type="dxa"/>
        </w:tcPr>
        <w:p w14:paraId="7152E393" w14:textId="77777777" w:rsidR="00A010DA" w:rsidRPr="00510598" w:rsidRDefault="00A010DA" w:rsidP="006906D4">
          <w:pPr>
            <w:pStyle w:val="Footer"/>
            <w:bidi w:val="0"/>
            <w:jc w:val="right"/>
            <w:rPr>
              <w:b/>
              <w:bCs/>
              <w:sz w:val="24"/>
              <w:szCs w:val="28"/>
            </w:rPr>
          </w:pPr>
          <w:r w:rsidRPr="00510598">
            <w:rPr>
              <w:b/>
              <w:bCs/>
              <w:sz w:val="24"/>
              <w:szCs w:val="28"/>
            </w:rPr>
            <w:t>FAX: 02-6</w:t>
          </w:r>
          <w:r w:rsidR="006906D4" w:rsidRPr="00510598">
            <w:rPr>
              <w:b/>
              <w:bCs/>
              <w:sz w:val="24"/>
              <w:szCs w:val="28"/>
            </w:rPr>
            <w:t>663795</w:t>
          </w:r>
        </w:p>
        <w:p w14:paraId="13F16F2C" w14:textId="77777777" w:rsidR="00A010DA" w:rsidRPr="00510598" w:rsidRDefault="00A010DA">
          <w:pPr>
            <w:pStyle w:val="Footer"/>
            <w:bidi w:val="0"/>
            <w:jc w:val="right"/>
            <w:rPr>
              <w:b/>
              <w:bCs/>
              <w:sz w:val="24"/>
              <w:szCs w:val="28"/>
            </w:rPr>
          </w:pPr>
        </w:p>
      </w:tc>
    </w:tr>
  </w:tbl>
  <w:p w14:paraId="08E80DF9" w14:textId="77777777" w:rsidR="00A010DA" w:rsidRDefault="00A010DA">
    <w:pPr>
      <w:pStyle w:val="Footer"/>
      <w:bidi w:val="0"/>
      <w:rPr>
        <w:rtl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64BF61" w14:textId="77777777" w:rsidR="00DA15F4" w:rsidRDefault="00DA15F4">
      <w:r>
        <w:separator/>
      </w:r>
    </w:p>
  </w:footnote>
  <w:footnote w:type="continuationSeparator" w:id="0">
    <w:p w14:paraId="09AF6C01" w14:textId="77777777" w:rsidR="00DA15F4" w:rsidRDefault="00DA15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B054A7" w14:textId="77777777" w:rsidR="00A010DA" w:rsidRDefault="00A010DA" w:rsidP="005C4433">
    <w:pPr>
      <w:rPr>
        <w:b/>
        <w:bCs/>
        <w:i/>
        <w:iCs/>
        <w:sz w:val="28"/>
      </w:rPr>
    </w:pPr>
  </w:p>
  <w:p w14:paraId="6BAC68B3" w14:textId="77777777" w:rsidR="00A010DA" w:rsidRDefault="00A010DA">
    <w:pPr>
      <w:jc w:val="center"/>
      <w:rPr>
        <w:b/>
        <w:bCs/>
        <w:i/>
        <w:iCs/>
        <w:sz w:val="28"/>
      </w:rPr>
    </w:pPr>
  </w:p>
  <w:p w14:paraId="503999A8" w14:textId="77777777" w:rsidR="0055498C" w:rsidRDefault="00055897" w:rsidP="0055498C">
    <w:pPr>
      <w:bidi w:val="0"/>
      <w:ind w:left="270"/>
      <w:jc w:val="center"/>
      <w:rPr>
        <w:b/>
        <w:bCs/>
      </w:rPr>
    </w:pPr>
    <w:r>
      <w:rPr>
        <w:noProof/>
        <w:sz w:val="22"/>
        <w:szCs w:val="22"/>
        <w:lang w:eastAsia="en-US"/>
      </w:rPr>
      <w:drawing>
        <wp:inline distT="0" distB="0" distL="0" distR="0" wp14:anchorId="5998FF24" wp14:editId="5D80F878">
          <wp:extent cx="3493770" cy="603885"/>
          <wp:effectExtent l="0" t="0" r="0" b="0"/>
          <wp:docPr id="1" name="Picture 1" descr="logo - 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 - 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93770" cy="6038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CC89AF8" w14:textId="77777777" w:rsidR="0055498C" w:rsidRPr="00510598" w:rsidRDefault="0055498C" w:rsidP="0055498C">
    <w:pPr>
      <w:bidi w:val="0"/>
      <w:ind w:left="270"/>
      <w:jc w:val="center"/>
      <w:rPr>
        <w:sz w:val="24"/>
        <w:szCs w:val="28"/>
      </w:rPr>
    </w:pPr>
    <w:r w:rsidRPr="00510598">
      <w:rPr>
        <w:sz w:val="24"/>
        <w:szCs w:val="28"/>
      </w:rPr>
      <w:t>RULES OF ORIGIN SECTION</w:t>
    </w:r>
  </w:p>
  <w:p w14:paraId="46EE0D3C" w14:textId="77777777" w:rsidR="00A010DA" w:rsidRPr="0055498C" w:rsidRDefault="0055498C" w:rsidP="0055498C">
    <w:pPr>
      <w:bidi w:val="0"/>
      <w:ind w:left="270"/>
      <w:jc w:val="center"/>
      <w:rPr>
        <w:rtl/>
      </w:rPr>
    </w:pPr>
    <w:r w:rsidRPr="00510598">
      <w:rPr>
        <w:sz w:val="24"/>
        <w:szCs w:val="28"/>
      </w:rPr>
      <w:t xml:space="preserve">5 Bank of </w:t>
    </w:r>
    <w:r w:rsidR="00110A95" w:rsidRPr="00510598">
      <w:rPr>
        <w:sz w:val="24"/>
        <w:szCs w:val="28"/>
      </w:rPr>
      <w:t>Israel St</w:t>
    </w:r>
    <w:r w:rsidRPr="00510598">
      <w:rPr>
        <w:sz w:val="24"/>
        <w:szCs w:val="28"/>
      </w:rPr>
      <w:t>, Government Complex</w:t>
    </w:r>
    <w:r w:rsidRPr="00510598">
      <w:rPr>
        <w:sz w:val="24"/>
        <w:szCs w:val="28"/>
      </w:rPr>
      <w:br/>
      <w:t>POB 320, Jerusalem 91002, Israel</w:t>
    </w:r>
    <w:r>
      <w:br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1FF9"/>
    <w:rsid w:val="00003142"/>
    <w:rsid w:val="00005618"/>
    <w:rsid w:val="0000595A"/>
    <w:rsid w:val="00006057"/>
    <w:rsid w:val="0000619A"/>
    <w:rsid w:val="00006595"/>
    <w:rsid w:val="00014FE8"/>
    <w:rsid w:val="00020B14"/>
    <w:rsid w:val="000216AF"/>
    <w:rsid w:val="00021BB1"/>
    <w:rsid w:val="00023AF7"/>
    <w:rsid w:val="00031B01"/>
    <w:rsid w:val="00032B1D"/>
    <w:rsid w:val="000341D2"/>
    <w:rsid w:val="00034502"/>
    <w:rsid w:val="000359ED"/>
    <w:rsid w:val="00044558"/>
    <w:rsid w:val="000453F7"/>
    <w:rsid w:val="00047969"/>
    <w:rsid w:val="000506F7"/>
    <w:rsid w:val="00051F2C"/>
    <w:rsid w:val="00052737"/>
    <w:rsid w:val="00052DA1"/>
    <w:rsid w:val="00052E35"/>
    <w:rsid w:val="00052E5A"/>
    <w:rsid w:val="000537B1"/>
    <w:rsid w:val="0005425B"/>
    <w:rsid w:val="00055897"/>
    <w:rsid w:val="000558F9"/>
    <w:rsid w:val="00055A38"/>
    <w:rsid w:val="00055F80"/>
    <w:rsid w:val="00062B88"/>
    <w:rsid w:val="00064757"/>
    <w:rsid w:val="0006768B"/>
    <w:rsid w:val="00070FFE"/>
    <w:rsid w:val="00071FA1"/>
    <w:rsid w:val="000730FE"/>
    <w:rsid w:val="00073399"/>
    <w:rsid w:val="000757E2"/>
    <w:rsid w:val="000779BA"/>
    <w:rsid w:val="000819EE"/>
    <w:rsid w:val="00082E4E"/>
    <w:rsid w:val="00086094"/>
    <w:rsid w:val="00086B15"/>
    <w:rsid w:val="000875AA"/>
    <w:rsid w:val="000935AB"/>
    <w:rsid w:val="000958FF"/>
    <w:rsid w:val="000A18A0"/>
    <w:rsid w:val="000A4AFE"/>
    <w:rsid w:val="000A6D32"/>
    <w:rsid w:val="000B3455"/>
    <w:rsid w:val="000B3669"/>
    <w:rsid w:val="000B3677"/>
    <w:rsid w:val="000B56FF"/>
    <w:rsid w:val="000B60ED"/>
    <w:rsid w:val="000B7562"/>
    <w:rsid w:val="000C191A"/>
    <w:rsid w:val="000C1A0E"/>
    <w:rsid w:val="000C30CA"/>
    <w:rsid w:val="000C448C"/>
    <w:rsid w:val="000C4CAA"/>
    <w:rsid w:val="000C51A3"/>
    <w:rsid w:val="000C6051"/>
    <w:rsid w:val="000C610B"/>
    <w:rsid w:val="000C625C"/>
    <w:rsid w:val="000C6A44"/>
    <w:rsid w:val="000C738C"/>
    <w:rsid w:val="000D15E5"/>
    <w:rsid w:val="000D5BF2"/>
    <w:rsid w:val="000D6CD9"/>
    <w:rsid w:val="000E1DE7"/>
    <w:rsid w:val="000E1FF8"/>
    <w:rsid w:val="000E43BA"/>
    <w:rsid w:val="000E5642"/>
    <w:rsid w:val="000E584C"/>
    <w:rsid w:val="000F0150"/>
    <w:rsid w:val="000F250D"/>
    <w:rsid w:val="000F3366"/>
    <w:rsid w:val="000F3A1E"/>
    <w:rsid w:val="000F46EE"/>
    <w:rsid w:val="000F76E0"/>
    <w:rsid w:val="00100DEE"/>
    <w:rsid w:val="00100FB4"/>
    <w:rsid w:val="00105464"/>
    <w:rsid w:val="00106196"/>
    <w:rsid w:val="00107580"/>
    <w:rsid w:val="00107741"/>
    <w:rsid w:val="00110A95"/>
    <w:rsid w:val="00112613"/>
    <w:rsid w:val="001147DE"/>
    <w:rsid w:val="00115443"/>
    <w:rsid w:val="00116DA0"/>
    <w:rsid w:val="00117AA7"/>
    <w:rsid w:val="0012208A"/>
    <w:rsid w:val="001222EC"/>
    <w:rsid w:val="001232B7"/>
    <w:rsid w:val="00127222"/>
    <w:rsid w:val="00130893"/>
    <w:rsid w:val="0013091F"/>
    <w:rsid w:val="0013198A"/>
    <w:rsid w:val="00132A72"/>
    <w:rsid w:val="00136AD8"/>
    <w:rsid w:val="00140747"/>
    <w:rsid w:val="00142BA1"/>
    <w:rsid w:val="00145A9C"/>
    <w:rsid w:val="00152B0C"/>
    <w:rsid w:val="0015602A"/>
    <w:rsid w:val="001560F6"/>
    <w:rsid w:val="00156D66"/>
    <w:rsid w:val="001573B1"/>
    <w:rsid w:val="0015776E"/>
    <w:rsid w:val="00157D3C"/>
    <w:rsid w:val="00160C68"/>
    <w:rsid w:val="00161060"/>
    <w:rsid w:val="00161883"/>
    <w:rsid w:val="00163111"/>
    <w:rsid w:val="0016368C"/>
    <w:rsid w:val="001641CF"/>
    <w:rsid w:val="001646B9"/>
    <w:rsid w:val="00164E76"/>
    <w:rsid w:val="001709D6"/>
    <w:rsid w:val="00170D58"/>
    <w:rsid w:val="00170F8A"/>
    <w:rsid w:val="001718F7"/>
    <w:rsid w:val="00180D0E"/>
    <w:rsid w:val="001826A4"/>
    <w:rsid w:val="00182DBF"/>
    <w:rsid w:val="00184307"/>
    <w:rsid w:val="00186A1B"/>
    <w:rsid w:val="00191A19"/>
    <w:rsid w:val="00194975"/>
    <w:rsid w:val="00195EC1"/>
    <w:rsid w:val="00196EDC"/>
    <w:rsid w:val="001973FC"/>
    <w:rsid w:val="001A03F5"/>
    <w:rsid w:val="001A2235"/>
    <w:rsid w:val="001A4258"/>
    <w:rsid w:val="001B15C8"/>
    <w:rsid w:val="001B1BF9"/>
    <w:rsid w:val="001B2B46"/>
    <w:rsid w:val="001B2EBD"/>
    <w:rsid w:val="001B339E"/>
    <w:rsid w:val="001B36D4"/>
    <w:rsid w:val="001B3ECB"/>
    <w:rsid w:val="001B3FDB"/>
    <w:rsid w:val="001B5F3B"/>
    <w:rsid w:val="001B5F91"/>
    <w:rsid w:val="001B6076"/>
    <w:rsid w:val="001B6849"/>
    <w:rsid w:val="001C19C2"/>
    <w:rsid w:val="001C31A9"/>
    <w:rsid w:val="001C43C9"/>
    <w:rsid w:val="001C5237"/>
    <w:rsid w:val="001C5588"/>
    <w:rsid w:val="001C5B2A"/>
    <w:rsid w:val="001C6556"/>
    <w:rsid w:val="001C69AC"/>
    <w:rsid w:val="001D0880"/>
    <w:rsid w:val="001D472A"/>
    <w:rsid w:val="001D5DBC"/>
    <w:rsid w:val="001D65F9"/>
    <w:rsid w:val="001D7BD9"/>
    <w:rsid w:val="001E08D6"/>
    <w:rsid w:val="001E4813"/>
    <w:rsid w:val="001E4C37"/>
    <w:rsid w:val="001E52FA"/>
    <w:rsid w:val="001E686B"/>
    <w:rsid w:val="001F05A5"/>
    <w:rsid w:val="001F2539"/>
    <w:rsid w:val="001F3561"/>
    <w:rsid w:val="00206E4E"/>
    <w:rsid w:val="0020758E"/>
    <w:rsid w:val="002077A6"/>
    <w:rsid w:val="00214270"/>
    <w:rsid w:val="00214AD6"/>
    <w:rsid w:val="00220E23"/>
    <w:rsid w:val="002257D0"/>
    <w:rsid w:val="00225EA2"/>
    <w:rsid w:val="002268FC"/>
    <w:rsid w:val="00226C47"/>
    <w:rsid w:val="00227763"/>
    <w:rsid w:val="00231AC6"/>
    <w:rsid w:val="00235F0E"/>
    <w:rsid w:val="0023613E"/>
    <w:rsid w:val="00236983"/>
    <w:rsid w:val="00241E97"/>
    <w:rsid w:val="00242155"/>
    <w:rsid w:val="002422B4"/>
    <w:rsid w:val="0024778D"/>
    <w:rsid w:val="0025012A"/>
    <w:rsid w:val="0025068B"/>
    <w:rsid w:val="00251461"/>
    <w:rsid w:val="002530C4"/>
    <w:rsid w:val="00254128"/>
    <w:rsid w:val="0026093A"/>
    <w:rsid w:val="002612B7"/>
    <w:rsid w:val="0026152F"/>
    <w:rsid w:val="00262040"/>
    <w:rsid w:val="00263E10"/>
    <w:rsid w:val="00264D69"/>
    <w:rsid w:val="00265A30"/>
    <w:rsid w:val="00266609"/>
    <w:rsid w:val="0027062E"/>
    <w:rsid w:val="00271914"/>
    <w:rsid w:val="002764FF"/>
    <w:rsid w:val="002800CC"/>
    <w:rsid w:val="00280CCE"/>
    <w:rsid w:val="002810DA"/>
    <w:rsid w:val="002819AC"/>
    <w:rsid w:val="00281AA2"/>
    <w:rsid w:val="00281AE8"/>
    <w:rsid w:val="00281DF3"/>
    <w:rsid w:val="0028423B"/>
    <w:rsid w:val="0028544F"/>
    <w:rsid w:val="002901AA"/>
    <w:rsid w:val="002915DE"/>
    <w:rsid w:val="00294116"/>
    <w:rsid w:val="0029439F"/>
    <w:rsid w:val="002A0AAD"/>
    <w:rsid w:val="002A3A2D"/>
    <w:rsid w:val="002A3EDE"/>
    <w:rsid w:val="002A56B2"/>
    <w:rsid w:val="002A6625"/>
    <w:rsid w:val="002A66E2"/>
    <w:rsid w:val="002B3A95"/>
    <w:rsid w:val="002B4001"/>
    <w:rsid w:val="002B4FD7"/>
    <w:rsid w:val="002B5BDA"/>
    <w:rsid w:val="002B6849"/>
    <w:rsid w:val="002C231C"/>
    <w:rsid w:val="002C3E2F"/>
    <w:rsid w:val="002C40C7"/>
    <w:rsid w:val="002C428F"/>
    <w:rsid w:val="002C583F"/>
    <w:rsid w:val="002C6893"/>
    <w:rsid w:val="002C7F4D"/>
    <w:rsid w:val="002D1728"/>
    <w:rsid w:val="002E0D5A"/>
    <w:rsid w:val="002F0D93"/>
    <w:rsid w:val="002F1979"/>
    <w:rsid w:val="002F7A5F"/>
    <w:rsid w:val="003002D7"/>
    <w:rsid w:val="00300D6D"/>
    <w:rsid w:val="00301D2A"/>
    <w:rsid w:val="00302069"/>
    <w:rsid w:val="00303870"/>
    <w:rsid w:val="003045FB"/>
    <w:rsid w:val="00306D00"/>
    <w:rsid w:val="0030715A"/>
    <w:rsid w:val="00307510"/>
    <w:rsid w:val="00310050"/>
    <w:rsid w:val="003113B1"/>
    <w:rsid w:val="00316443"/>
    <w:rsid w:val="003172AD"/>
    <w:rsid w:val="00322E25"/>
    <w:rsid w:val="003233E0"/>
    <w:rsid w:val="00323CB0"/>
    <w:rsid w:val="00326DBB"/>
    <w:rsid w:val="00326E21"/>
    <w:rsid w:val="00332688"/>
    <w:rsid w:val="00334B9B"/>
    <w:rsid w:val="00336E5A"/>
    <w:rsid w:val="00340178"/>
    <w:rsid w:val="00340894"/>
    <w:rsid w:val="003443AE"/>
    <w:rsid w:val="0034442B"/>
    <w:rsid w:val="00344E4E"/>
    <w:rsid w:val="00346F59"/>
    <w:rsid w:val="00347761"/>
    <w:rsid w:val="00350D59"/>
    <w:rsid w:val="003512A0"/>
    <w:rsid w:val="003546F2"/>
    <w:rsid w:val="003572DF"/>
    <w:rsid w:val="00367271"/>
    <w:rsid w:val="00367AF5"/>
    <w:rsid w:val="00371C4A"/>
    <w:rsid w:val="0037257E"/>
    <w:rsid w:val="00372FA4"/>
    <w:rsid w:val="00374C07"/>
    <w:rsid w:val="003769B8"/>
    <w:rsid w:val="00377A3A"/>
    <w:rsid w:val="00377C45"/>
    <w:rsid w:val="0038054F"/>
    <w:rsid w:val="0038120D"/>
    <w:rsid w:val="00381468"/>
    <w:rsid w:val="00381E41"/>
    <w:rsid w:val="00383883"/>
    <w:rsid w:val="0038617B"/>
    <w:rsid w:val="0038760B"/>
    <w:rsid w:val="00390CAD"/>
    <w:rsid w:val="00393FD7"/>
    <w:rsid w:val="003A07E6"/>
    <w:rsid w:val="003A200D"/>
    <w:rsid w:val="003A2DAF"/>
    <w:rsid w:val="003A31EC"/>
    <w:rsid w:val="003A381A"/>
    <w:rsid w:val="003B0850"/>
    <w:rsid w:val="003B12D2"/>
    <w:rsid w:val="003B1F4D"/>
    <w:rsid w:val="003B2886"/>
    <w:rsid w:val="003B368C"/>
    <w:rsid w:val="003C0623"/>
    <w:rsid w:val="003C1015"/>
    <w:rsid w:val="003C2F2C"/>
    <w:rsid w:val="003C38EA"/>
    <w:rsid w:val="003C3F9A"/>
    <w:rsid w:val="003C7B70"/>
    <w:rsid w:val="003D0091"/>
    <w:rsid w:val="003D2CFF"/>
    <w:rsid w:val="003E22D5"/>
    <w:rsid w:val="003E7365"/>
    <w:rsid w:val="003F2E6C"/>
    <w:rsid w:val="003F409C"/>
    <w:rsid w:val="003F5D31"/>
    <w:rsid w:val="003F7E82"/>
    <w:rsid w:val="004049F1"/>
    <w:rsid w:val="004104B2"/>
    <w:rsid w:val="00417324"/>
    <w:rsid w:val="004259FA"/>
    <w:rsid w:val="00434669"/>
    <w:rsid w:val="00437E8C"/>
    <w:rsid w:val="00440393"/>
    <w:rsid w:val="0044407C"/>
    <w:rsid w:val="00444603"/>
    <w:rsid w:val="00450C4A"/>
    <w:rsid w:val="00450E39"/>
    <w:rsid w:val="00455707"/>
    <w:rsid w:val="0045700D"/>
    <w:rsid w:val="00463A0C"/>
    <w:rsid w:val="00464094"/>
    <w:rsid w:val="00464193"/>
    <w:rsid w:val="00467E26"/>
    <w:rsid w:val="00472CB7"/>
    <w:rsid w:val="00474485"/>
    <w:rsid w:val="00477431"/>
    <w:rsid w:val="00477C31"/>
    <w:rsid w:val="004849F0"/>
    <w:rsid w:val="004855FE"/>
    <w:rsid w:val="004868D5"/>
    <w:rsid w:val="00487BC3"/>
    <w:rsid w:val="00492B87"/>
    <w:rsid w:val="004934B6"/>
    <w:rsid w:val="00493DDD"/>
    <w:rsid w:val="0049482C"/>
    <w:rsid w:val="00496CB5"/>
    <w:rsid w:val="004A2B65"/>
    <w:rsid w:val="004A4FCF"/>
    <w:rsid w:val="004B0423"/>
    <w:rsid w:val="004B16F0"/>
    <w:rsid w:val="004B27D7"/>
    <w:rsid w:val="004B455C"/>
    <w:rsid w:val="004B72BE"/>
    <w:rsid w:val="004C0532"/>
    <w:rsid w:val="004C261A"/>
    <w:rsid w:val="004C3AFB"/>
    <w:rsid w:val="004C4265"/>
    <w:rsid w:val="004C592B"/>
    <w:rsid w:val="004D0325"/>
    <w:rsid w:val="004D3E2A"/>
    <w:rsid w:val="004E127C"/>
    <w:rsid w:val="004E37EF"/>
    <w:rsid w:val="004E3DD5"/>
    <w:rsid w:val="004E5C83"/>
    <w:rsid w:val="004E7113"/>
    <w:rsid w:val="004F1431"/>
    <w:rsid w:val="004F2B26"/>
    <w:rsid w:val="004F4728"/>
    <w:rsid w:val="004F60CB"/>
    <w:rsid w:val="004F7CB1"/>
    <w:rsid w:val="0050477F"/>
    <w:rsid w:val="0050562F"/>
    <w:rsid w:val="00506178"/>
    <w:rsid w:val="00510598"/>
    <w:rsid w:val="00510B1C"/>
    <w:rsid w:val="00511C0E"/>
    <w:rsid w:val="00513084"/>
    <w:rsid w:val="005150EE"/>
    <w:rsid w:val="00515251"/>
    <w:rsid w:val="00523B67"/>
    <w:rsid w:val="00523CD5"/>
    <w:rsid w:val="005242FE"/>
    <w:rsid w:val="00525AFE"/>
    <w:rsid w:val="00525D90"/>
    <w:rsid w:val="00527A4A"/>
    <w:rsid w:val="00530191"/>
    <w:rsid w:val="005317C3"/>
    <w:rsid w:val="0053345D"/>
    <w:rsid w:val="0053491F"/>
    <w:rsid w:val="00534FD4"/>
    <w:rsid w:val="00535E3C"/>
    <w:rsid w:val="005365A5"/>
    <w:rsid w:val="0053756F"/>
    <w:rsid w:val="00537AC6"/>
    <w:rsid w:val="00541696"/>
    <w:rsid w:val="005428F1"/>
    <w:rsid w:val="00542F73"/>
    <w:rsid w:val="00543EC3"/>
    <w:rsid w:val="0054478A"/>
    <w:rsid w:val="005450B7"/>
    <w:rsid w:val="00550D19"/>
    <w:rsid w:val="00551D61"/>
    <w:rsid w:val="0055498C"/>
    <w:rsid w:val="00560066"/>
    <w:rsid w:val="005608F4"/>
    <w:rsid w:val="005617A8"/>
    <w:rsid w:val="00562E0B"/>
    <w:rsid w:val="005632E3"/>
    <w:rsid w:val="00565354"/>
    <w:rsid w:val="00565D1E"/>
    <w:rsid w:val="0057023D"/>
    <w:rsid w:val="00571C63"/>
    <w:rsid w:val="00575540"/>
    <w:rsid w:val="00581D93"/>
    <w:rsid w:val="00583367"/>
    <w:rsid w:val="00584D9D"/>
    <w:rsid w:val="00585B34"/>
    <w:rsid w:val="00585BD3"/>
    <w:rsid w:val="00586522"/>
    <w:rsid w:val="00590CF6"/>
    <w:rsid w:val="0059155A"/>
    <w:rsid w:val="00591929"/>
    <w:rsid w:val="00591EBE"/>
    <w:rsid w:val="00592AD3"/>
    <w:rsid w:val="00592C60"/>
    <w:rsid w:val="00592F5D"/>
    <w:rsid w:val="005967E6"/>
    <w:rsid w:val="005A3FC6"/>
    <w:rsid w:val="005A7373"/>
    <w:rsid w:val="005B3805"/>
    <w:rsid w:val="005B5E26"/>
    <w:rsid w:val="005B6FE9"/>
    <w:rsid w:val="005B708B"/>
    <w:rsid w:val="005B7325"/>
    <w:rsid w:val="005C034D"/>
    <w:rsid w:val="005C2A66"/>
    <w:rsid w:val="005C38ED"/>
    <w:rsid w:val="005C4136"/>
    <w:rsid w:val="005C4433"/>
    <w:rsid w:val="005C5B7C"/>
    <w:rsid w:val="005C64B2"/>
    <w:rsid w:val="005C739E"/>
    <w:rsid w:val="005C7863"/>
    <w:rsid w:val="005D04A4"/>
    <w:rsid w:val="005D16F4"/>
    <w:rsid w:val="005D194F"/>
    <w:rsid w:val="005D4817"/>
    <w:rsid w:val="005D4FB0"/>
    <w:rsid w:val="005D70B9"/>
    <w:rsid w:val="005D7269"/>
    <w:rsid w:val="005E03A3"/>
    <w:rsid w:val="005E0620"/>
    <w:rsid w:val="005E089A"/>
    <w:rsid w:val="005E095C"/>
    <w:rsid w:val="005E34FC"/>
    <w:rsid w:val="005E37D2"/>
    <w:rsid w:val="005E4BB1"/>
    <w:rsid w:val="005E53DF"/>
    <w:rsid w:val="005E7D1F"/>
    <w:rsid w:val="005F3B8C"/>
    <w:rsid w:val="005F404C"/>
    <w:rsid w:val="0060271A"/>
    <w:rsid w:val="00607360"/>
    <w:rsid w:val="006078D7"/>
    <w:rsid w:val="00607C7D"/>
    <w:rsid w:val="00610183"/>
    <w:rsid w:val="0061574C"/>
    <w:rsid w:val="00615765"/>
    <w:rsid w:val="00616CFC"/>
    <w:rsid w:val="00617B67"/>
    <w:rsid w:val="006207FF"/>
    <w:rsid w:val="00621633"/>
    <w:rsid w:val="00624B53"/>
    <w:rsid w:val="0062789C"/>
    <w:rsid w:val="00630E27"/>
    <w:rsid w:val="006322D1"/>
    <w:rsid w:val="00632887"/>
    <w:rsid w:val="006417FB"/>
    <w:rsid w:val="00644530"/>
    <w:rsid w:val="00646D4C"/>
    <w:rsid w:val="006519EE"/>
    <w:rsid w:val="00652D27"/>
    <w:rsid w:val="0065353E"/>
    <w:rsid w:val="00655611"/>
    <w:rsid w:val="00661DCC"/>
    <w:rsid w:val="0066380C"/>
    <w:rsid w:val="006640A4"/>
    <w:rsid w:val="006644F3"/>
    <w:rsid w:val="00664B00"/>
    <w:rsid w:val="00665F9A"/>
    <w:rsid w:val="006665C1"/>
    <w:rsid w:val="006679C1"/>
    <w:rsid w:val="00672F0F"/>
    <w:rsid w:val="00674FA2"/>
    <w:rsid w:val="00677EF7"/>
    <w:rsid w:val="0068037A"/>
    <w:rsid w:val="006803E7"/>
    <w:rsid w:val="00681528"/>
    <w:rsid w:val="00681D35"/>
    <w:rsid w:val="0068272A"/>
    <w:rsid w:val="0068398B"/>
    <w:rsid w:val="006839E7"/>
    <w:rsid w:val="00683FB0"/>
    <w:rsid w:val="0068435D"/>
    <w:rsid w:val="006845C1"/>
    <w:rsid w:val="00684845"/>
    <w:rsid w:val="006901C7"/>
    <w:rsid w:val="006906D4"/>
    <w:rsid w:val="006913A8"/>
    <w:rsid w:val="00691C93"/>
    <w:rsid w:val="006921F8"/>
    <w:rsid w:val="00695E7E"/>
    <w:rsid w:val="00695ECB"/>
    <w:rsid w:val="0069641D"/>
    <w:rsid w:val="006964D9"/>
    <w:rsid w:val="0069683F"/>
    <w:rsid w:val="00697A08"/>
    <w:rsid w:val="006A18B2"/>
    <w:rsid w:val="006A310E"/>
    <w:rsid w:val="006A6B10"/>
    <w:rsid w:val="006B3E9D"/>
    <w:rsid w:val="006B508A"/>
    <w:rsid w:val="006B61F3"/>
    <w:rsid w:val="006B6364"/>
    <w:rsid w:val="006C0786"/>
    <w:rsid w:val="006C07F7"/>
    <w:rsid w:val="006C16DA"/>
    <w:rsid w:val="006C37E3"/>
    <w:rsid w:val="006C3CE5"/>
    <w:rsid w:val="006C5307"/>
    <w:rsid w:val="006C5ACF"/>
    <w:rsid w:val="006C6991"/>
    <w:rsid w:val="006C6B62"/>
    <w:rsid w:val="006D2947"/>
    <w:rsid w:val="006D5F00"/>
    <w:rsid w:val="006D6B31"/>
    <w:rsid w:val="006E17F7"/>
    <w:rsid w:val="006E708A"/>
    <w:rsid w:val="006E7767"/>
    <w:rsid w:val="006F02E9"/>
    <w:rsid w:val="006F1FED"/>
    <w:rsid w:val="006F5A07"/>
    <w:rsid w:val="007002E9"/>
    <w:rsid w:val="00701E2A"/>
    <w:rsid w:val="007037EF"/>
    <w:rsid w:val="00710789"/>
    <w:rsid w:val="00714B4A"/>
    <w:rsid w:val="007168B3"/>
    <w:rsid w:val="00717C4C"/>
    <w:rsid w:val="00720A6D"/>
    <w:rsid w:val="00720CF3"/>
    <w:rsid w:val="00720D3D"/>
    <w:rsid w:val="007226EF"/>
    <w:rsid w:val="00722E8A"/>
    <w:rsid w:val="007300D8"/>
    <w:rsid w:val="007310AC"/>
    <w:rsid w:val="007315A7"/>
    <w:rsid w:val="0073197B"/>
    <w:rsid w:val="00732B23"/>
    <w:rsid w:val="0073517B"/>
    <w:rsid w:val="00735631"/>
    <w:rsid w:val="0073577A"/>
    <w:rsid w:val="00735838"/>
    <w:rsid w:val="00737583"/>
    <w:rsid w:val="00741CC9"/>
    <w:rsid w:val="007426A1"/>
    <w:rsid w:val="00742AAB"/>
    <w:rsid w:val="00745343"/>
    <w:rsid w:val="007502F2"/>
    <w:rsid w:val="00752ED0"/>
    <w:rsid w:val="00753CC1"/>
    <w:rsid w:val="00755980"/>
    <w:rsid w:val="007567C9"/>
    <w:rsid w:val="00760725"/>
    <w:rsid w:val="007637D2"/>
    <w:rsid w:val="00763925"/>
    <w:rsid w:val="007706AB"/>
    <w:rsid w:val="00770964"/>
    <w:rsid w:val="007733B2"/>
    <w:rsid w:val="007741CB"/>
    <w:rsid w:val="00775EA6"/>
    <w:rsid w:val="007765A5"/>
    <w:rsid w:val="00782083"/>
    <w:rsid w:val="00787072"/>
    <w:rsid w:val="00790FAA"/>
    <w:rsid w:val="007916B6"/>
    <w:rsid w:val="007921C3"/>
    <w:rsid w:val="00794529"/>
    <w:rsid w:val="0079480A"/>
    <w:rsid w:val="007961DE"/>
    <w:rsid w:val="007A0EEF"/>
    <w:rsid w:val="007A2264"/>
    <w:rsid w:val="007A24B4"/>
    <w:rsid w:val="007A3C54"/>
    <w:rsid w:val="007A69E5"/>
    <w:rsid w:val="007B4143"/>
    <w:rsid w:val="007B5360"/>
    <w:rsid w:val="007B6696"/>
    <w:rsid w:val="007B7F2A"/>
    <w:rsid w:val="007C0881"/>
    <w:rsid w:val="007C72F3"/>
    <w:rsid w:val="007D24D1"/>
    <w:rsid w:val="007D39D4"/>
    <w:rsid w:val="007D5661"/>
    <w:rsid w:val="007D57F5"/>
    <w:rsid w:val="007D6C7E"/>
    <w:rsid w:val="007E2476"/>
    <w:rsid w:val="007E325F"/>
    <w:rsid w:val="007E5784"/>
    <w:rsid w:val="007E69AC"/>
    <w:rsid w:val="007E69C2"/>
    <w:rsid w:val="007E7CAB"/>
    <w:rsid w:val="007F08F5"/>
    <w:rsid w:val="007F2E99"/>
    <w:rsid w:val="007F7436"/>
    <w:rsid w:val="007F75C6"/>
    <w:rsid w:val="007F7E14"/>
    <w:rsid w:val="00801B82"/>
    <w:rsid w:val="00804CA1"/>
    <w:rsid w:val="00806A34"/>
    <w:rsid w:val="0080749D"/>
    <w:rsid w:val="00810E09"/>
    <w:rsid w:val="00810F7F"/>
    <w:rsid w:val="008163E6"/>
    <w:rsid w:val="00820E9B"/>
    <w:rsid w:val="008226CE"/>
    <w:rsid w:val="0082403F"/>
    <w:rsid w:val="008252E3"/>
    <w:rsid w:val="00826540"/>
    <w:rsid w:val="0083401B"/>
    <w:rsid w:val="00834D46"/>
    <w:rsid w:val="008352D7"/>
    <w:rsid w:val="00837C56"/>
    <w:rsid w:val="008401DD"/>
    <w:rsid w:val="00844C3A"/>
    <w:rsid w:val="00845719"/>
    <w:rsid w:val="00845CB7"/>
    <w:rsid w:val="0085066A"/>
    <w:rsid w:val="00850B18"/>
    <w:rsid w:val="0085238C"/>
    <w:rsid w:val="00856F0A"/>
    <w:rsid w:val="00857049"/>
    <w:rsid w:val="0085709C"/>
    <w:rsid w:val="00861764"/>
    <w:rsid w:val="00864897"/>
    <w:rsid w:val="008654EC"/>
    <w:rsid w:val="0086647C"/>
    <w:rsid w:val="00866FCD"/>
    <w:rsid w:val="00867BBB"/>
    <w:rsid w:val="00867BFD"/>
    <w:rsid w:val="00870E2F"/>
    <w:rsid w:val="00874AF4"/>
    <w:rsid w:val="00887F24"/>
    <w:rsid w:val="00891053"/>
    <w:rsid w:val="00892345"/>
    <w:rsid w:val="00892BBE"/>
    <w:rsid w:val="00892C7B"/>
    <w:rsid w:val="00895433"/>
    <w:rsid w:val="00895D76"/>
    <w:rsid w:val="008A0D7C"/>
    <w:rsid w:val="008A28FE"/>
    <w:rsid w:val="008A3F55"/>
    <w:rsid w:val="008A4157"/>
    <w:rsid w:val="008B3155"/>
    <w:rsid w:val="008B4D1C"/>
    <w:rsid w:val="008B541B"/>
    <w:rsid w:val="008C00B3"/>
    <w:rsid w:val="008C08AC"/>
    <w:rsid w:val="008C1451"/>
    <w:rsid w:val="008C1507"/>
    <w:rsid w:val="008C2EDD"/>
    <w:rsid w:val="008C58DC"/>
    <w:rsid w:val="008C7C24"/>
    <w:rsid w:val="008D1FF9"/>
    <w:rsid w:val="008D65CD"/>
    <w:rsid w:val="008D72B4"/>
    <w:rsid w:val="008D7C45"/>
    <w:rsid w:val="008E0911"/>
    <w:rsid w:val="008F12BE"/>
    <w:rsid w:val="008F2151"/>
    <w:rsid w:val="008F3D1B"/>
    <w:rsid w:val="008F4BED"/>
    <w:rsid w:val="00901244"/>
    <w:rsid w:val="009012B4"/>
    <w:rsid w:val="00904CD9"/>
    <w:rsid w:val="009078AF"/>
    <w:rsid w:val="0091020A"/>
    <w:rsid w:val="00912000"/>
    <w:rsid w:val="009130BF"/>
    <w:rsid w:val="00917388"/>
    <w:rsid w:val="009208B1"/>
    <w:rsid w:val="00920A2A"/>
    <w:rsid w:val="00920D40"/>
    <w:rsid w:val="009249B5"/>
    <w:rsid w:val="00933179"/>
    <w:rsid w:val="009356CB"/>
    <w:rsid w:val="00935F54"/>
    <w:rsid w:val="00936FF8"/>
    <w:rsid w:val="00940705"/>
    <w:rsid w:val="009408E6"/>
    <w:rsid w:val="0094778F"/>
    <w:rsid w:val="00953317"/>
    <w:rsid w:val="00956BF1"/>
    <w:rsid w:val="00957EF9"/>
    <w:rsid w:val="009605E5"/>
    <w:rsid w:val="0096095F"/>
    <w:rsid w:val="0096250D"/>
    <w:rsid w:val="0096477E"/>
    <w:rsid w:val="009700B2"/>
    <w:rsid w:val="009717FE"/>
    <w:rsid w:val="00972D4F"/>
    <w:rsid w:val="00976352"/>
    <w:rsid w:val="00977F1F"/>
    <w:rsid w:val="00982230"/>
    <w:rsid w:val="0098357B"/>
    <w:rsid w:val="00984DEF"/>
    <w:rsid w:val="00990364"/>
    <w:rsid w:val="009938A1"/>
    <w:rsid w:val="00994B71"/>
    <w:rsid w:val="00994BB3"/>
    <w:rsid w:val="00995BC0"/>
    <w:rsid w:val="009A2764"/>
    <w:rsid w:val="009A2FA8"/>
    <w:rsid w:val="009A31F3"/>
    <w:rsid w:val="009A3661"/>
    <w:rsid w:val="009A478E"/>
    <w:rsid w:val="009B0F8D"/>
    <w:rsid w:val="009B1CFF"/>
    <w:rsid w:val="009B5DA2"/>
    <w:rsid w:val="009B6288"/>
    <w:rsid w:val="009B75E2"/>
    <w:rsid w:val="009C2BD4"/>
    <w:rsid w:val="009C4385"/>
    <w:rsid w:val="009C47C0"/>
    <w:rsid w:val="009C756C"/>
    <w:rsid w:val="009C7878"/>
    <w:rsid w:val="009D36D2"/>
    <w:rsid w:val="009D51DA"/>
    <w:rsid w:val="009D523A"/>
    <w:rsid w:val="009D64F8"/>
    <w:rsid w:val="009D6F7C"/>
    <w:rsid w:val="009E243D"/>
    <w:rsid w:val="009E5561"/>
    <w:rsid w:val="009F6F20"/>
    <w:rsid w:val="009F754F"/>
    <w:rsid w:val="00A010DA"/>
    <w:rsid w:val="00A01559"/>
    <w:rsid w:val="00A01B5E"/>
    <w:rsid w:val="00A0580F"/>
    <w:rsid w:val="00A05F55"/>
    <w:rsid w:val="00A07641"/>
    <w:rsid w:val="00A10250"/>
    <w:rsid w:val="00A10D86"/>
    <w:rsid w:val="00A13745"/>
    <w:rsid w:val="00A17075"/>
    <w:rsid w:val="00A17B52"/>
    <w:rsid w:val="00A204C0"/>
    <w:rsid w:val="00A213C2"/>
    <w:rsid w:val="00A229BB"/>
    <w:rsid w:val="00A31EE9"/>
    <w:rsid w:val="00A3526B"/>
    <w:rsid w:val="00A35AF7"/>
    <w:rsid w:val="00A36B18"/>
    <w:rsid w:val="00A40549"/>
    <w:rsid w:val="00A4400F"/>
    <w:rsid w:val="00A4480F"/>
    <w:rsid w:val="00A44D51"/>
    <w:rsid w:val="00A462AC"/>
    <w:rsid w:val="00A47693"/>
    <w:rsid w:val="00A5054E"/>
    <w:rsid w:val="00A5266E"/>
    <w:rsid w:val="00A532FA"/>
    <w:rsid w:val="00A5429F"/>
    <w:rsid w:val="00A54922"/>
    <w:rsid w:val="00A54E3C"/>
    <w:rsid w:val="00A56A23"/>
    <w:rsid w:val="00A57E2E"/>
    <w:rsid w:val="00A609CA"/>
    <w:rsid w:val="00A6408A"/>
    <w:rsid w:val="00A658D5"/>
    <w:rsid w:val="00A66063"/>
    <w:rsid w:val="00A66A4C"/>
    <w:rsid w:val="00A67A3A"/>
    <w:rsid w:val="00A72CF5"/>
    <w:rsid w:val="00A7356D"/>
    <w:rsid w:val="00A77475"/>
    <w:rsid w:val="00A8063D"/>
    <w:rsid w:val="00A81661"/>
    <w:rsid w:val="00A81F58"/>
    <w:rsid w:val="00A82C76"/>
    <w:rsid w:val="00A8612A"/>
    <w:rsid w:val="00A90AF6"/>
    <w:rsid w:val="00A946CB"/>
    <w:rsid w:val="00A96580"/>
    <w:rsid w:val="00A9745C"/>
    <w:rsid w:val="00AA03D0"/>
    <w:rsid w:val="00AA3805"/>
    <w:rsid w:val="00AA4069"/>
    <w:rsid w:val="00AA4B95"/>
    <w:rsid w:val="00AA62A4"/>
    <w:rsid w:val="00AA6902"/>
    <w:rsid w:val="00AB1620"/>
    <w:rsid w:val="00AB22D9"/>
    <w:rsid w:val="00AB4745"/>
    <w:rsid w:val="00AB53BA"/>
    <w:rsid w:val="00AB6F4A"/>
    <w:rsid w:val="00AC5E3D"/>
    <w:rsid w:val="00AD2D59"/>
    <w:rsid w:val="00AD31F4"/>
    <w:rsid w:val="00AD3A2A"/>
    <w:rsid w:val="00AD5421"/>
    <w:rsid w:val="00AE18EB"/>
    <w:rsid w:val="00AE6FF3"/>
    <w:rsid w:val="00AF0C4B"/>
    <w:rsid w:val="00AF0D1A"/>
    <w:rsid w:val="00AF1FAC"/>
    <w:rsid w:val="00AF2057"/>
    <w:rsid w:val="00AF4480"/>
    <w:rsid w:val="00AF4EE7"/>
    <w:rsid w:val="00AF6BE7"/>
    <w:rsid w:val="00AF6E10"/>
    <w:rsid w:val="00B0263C"/>
    <w:rsid w:val="00B03A09"/>
    <w:rsid w:val="00B07C21"/>
    <w:rsid w:val="00B14D4C"/>
    <w:rsid w:val="00B17B57"/>
    <w:rsid w:val="00B21515"/>
    <w:rsid w:val="00B2293E"/>
    <w:rsid w:val="00B22A24"/>
    <w:rsid w:val="00B232E8"/>
    <w:rsid w:val="00B240CB"/>
    <w:rsid w:val="00B24D04"/>
    <w:rsid w:val="00B25969"/>
    <w:rsid w:val="00B26EFF"/>
    <w:rsid w:val="00B30173"/>
    <w:rsid w:val="00B314DB"/>
    <w:rsid w:val="00B32CD7"/>
    <w:rsid w:val="00B32F3E"/>
    <w:rsid w:val="00B35816"/>
    <w:rsid w:val="00B35DA9"/>
    <w:rsid w:val="00B35FD2"/>
    <w:rsid w:val="00B365B1"/>
    <w:rsid w:val="00B4078D"/>
    <w:rsid w:val="00B45454"/>
    <w:rsid w:val="00B454AD"/>
    <w:rsid w:val="00B47B5F"/>
    <w:rsid w:val="00B47E30"/>
    <w:rsid w:val="00B510AF"/>
    <w:rsid w:val="00B52060"/>
    <w:rsid w:val="00B560A6"/>
    <w:rsid w:val="00B56221"/>
    <w:rsid w:val="00B565F6"/>
    <w:rsid w:val="00B56AC5"/>
    <w:rsid w:val="00B5717D"/>
    <w:rsid w:val="00B60BED"/>
    <w:rsid w:val="00B61342"/>
    <w:rsid w:val="00B61762"/>
    <w:rsid w:val="00B62EA1"/>
    <w:rsid w:val="00B6438E"/>
    <w:rsid w:val="00B658C6"/>
    <w:rsid w:val="00B67CF2"/>
    <w:rsid w:val="00B71742"/>
    <w:rsid w:val="00B723CB"/>
    <w:rsid w:val="00B73504"/>
    <w:rsid w:val="00B76A58"/>
    <w:rsid w:val="00B76ED8"/>
    <w:rsid w:val="00B77103"/>
    <w:rsid w:val="00B8073D"/>
    <w:rsid w:val="00B8074A"/>
    <w:rsid w:val="00B8195A"/>
    <w:rsid w:val="00B821C9"/>
    <w:rsid w:val="00B835AF"/>
    <w:rsid w:val="00B8400D"/>
    <w:rsid w:val="00B86460"/>
    <w:rsid w:val="00B869FE"/>
    <w:rsid w:val="00B90BC0"/>
    <w:rsid w:val="00B92B1D"/>
    <w:rsid w:val="00BA03A8"/>
    <w:rsid w:val="00BA04F0"/>
    <w:rsid w:val="00BA08E6"/>
    <w:rsid w:val="00BA110E"/>
    <w:rsid w:val="00BA45FC"/>
    <w:rsid w:val="00BA54D7"/>
    <w:rsid w:val="00BA5DCE"/>
    <w:rsid w:val="00BA5F74"/>
    <w:rsid w:val="00BB395E"/>
    <w:rsid w:val="00BB6302"/>
    <w:rsid w:val="00BB6E9F"/>
    <w:rsid w:val="00BB6EBD"/>
    <w:rsid w:val="00BC0193"/>
    <w:rsid w:val="00BC1B65"/>
    <w:rsid w:val="00BC1D9B"/>
    <w:rsid w:val="00BC62EF"/>
    <w:rsid w:val="00BD21D9"/>
    <w:rsid w:val="00BD3247"/>
    <w:rsid w:val="00BD4C82"/>
    <w:rsid w:val="00BD79DB"/>
    <w:rsid w:val="00BE1FB9"/>
    <w:rsid w:val="00BE2766"/>
    <w:rsid w:val="00BE3062"/>
    <w:rsid w:val="00BE38E1"/>
    <w:rsid w:val="00BE59F0"/>
    <w:rsid w:val="00BE763C"/>
    <w:rsid w:val="00BF1322"/>
    <w:rsid w:val="00BF14BC"/>
    <w:rsid w:val="00BF1D55"/>
    <w:rsid w:val="00BF2336"/>
    <w:rsid w:val="00BF293A"/>
    <w:rsid w:val="00C0446F"/>
    <w:rsid w:val="00C0464F"/>
    <w:rsid w:val="00C065B8"/>
    <w:rsid w:val="00C0694B"/>
    <w:rsid w:val="00C074F9"/>
    <w:rsid w:val="00C07500"/>
    <w:rsid w:val="00C0766E"/>
    <w:rsid w:val="00C079F4"/>
    <w:rsid w:val="00C07E19"/>
    <w:rsid w:val="00C1143C"/>
    <w:rsid w:val="00C14902"/>
    <w:rsid w:val="00C15AEA"/>
    <w:rsid w:val="00C17EF3"/>
    <w:rsid w:val="00C20951"/>
    <w:rsid w:val="00C21004"/>
    <w:rsid w:val="00C21AA3"/>
    <w:rsid w:val="00C221EC"/>
    <w:rsid w:val="00C23262"/>
    <w:rsid w:val="00C23810"/>
    <w:rsid w:val="00C27AAB"/>
    <w:rsid w:val="00C30C9C"/>
    <w:rsid w:val="00C33F05"/>
    <w:rsid w:val="00C37016"/>
    <w:rsid w:val="00C4198A"/>
    <w:rsid w:val="00C42068"/>
    <w:rsid w:val="00C422C0"/>
    <w:rsid w:val="00C4254C"/>
    <w:rsid w:val="00C42B23"/>
    <w:rsid w:val="00C43F74"/>
    <w:rsid w:val="00C4567A"/>
    <w:rsid w:val="00C460DC"/>
    <w:rsid w:val="00C4737F"/>
    <w:rsid w:val="00C47646"/>
    <w:rsid w:val="00C50408"/>
    <w:rsid w:val="00C532EA"/>
    <w:rsid w:val="00C55F3A"/>
    <w:rsid w:val="00C63D04"/>
    <w:rsid w:val="00C64CDE"/>
    <w:rsid w:val="00C66AEC"/>
    <w:rsid w:val="00C7277D"/>
    <w:rsid w:val="00C73280"/>
    <w:rsid w:val="00C74302"/>
    <w:rsid w:val="00C77B4C"/>
    <w:rsid w:val="00C77E2F"/>
    <w:rsid w:val="00C77EC7"/>
    <w:rsid w:val="00C811FF"/>
    <w:rsid w:val="00C819D8"/>
    <w:rsid w:val="00C822DE"/>
    <w:rsid w:val="00C82911"/>
    <w:rsid w:val="00C82A95"/>
    <w:rsid w:val="00C833E8"/>
    <w:rsid w:val="00C8465E"/>
    <w:rsid w:val="00C84B1D"/>
    <w:rsid w:val="00C90D50"/>
    <w:rsid w:val="00C92E8D"/>
    <w:rsid w:val="00C94A41"/>
    <w:rsid w:val="00C94B05"/>
    <w:rsid w:val="00C95FE0"/>
    <w:rsid w:val="00C969EA"/>
    <w:rsid w:val="00C97BC3"/>
    <w:rsid w:val="00CA1E4A"/>
    <w:rsid w:val="00CA325B"/>
    <w:rsid w:val="00CA33F9"/>
    <w:rsid w:val="00CA3FE0"/>
    <w:rsid w:val="00CA599C"/>
    <w:rsid w:val="00CA6ADA"/>
    <w:rsid w:val="00CA6B0F"/>
    <w:rsid w:val="00CB178B"/>
    <w:rsid w:val="00CB20F1"/>
    <w:rsid w:val="00CB2BB3"/>
    <w:rsid w:val="00CB5B53"/>
    <w:rsid w:val="00CB5CAA"/>
    <w:rsid w:val="00CC0904"/>
    <w:rsid w:val="00CD0684"/>
    <w:rsid w:val="00CD2326"/>
    <w:rsid w:val="00CD761A"/>
    <w:rsid w:val="00CE1807"/>
    <w:rsid w:val="00CE1A84"/>
    <w:rsid w:val="00CE30F1"/>
    <w:rsid w:val="00CE4230"/>
    <w:rsid w:val="00CE4D10"/>
    <w:rsid w:val="00CE697D"/>
    <w:rsid w:val="00CF2D40"/>
    <w:rsid w:val="00CF38E2"/>
    <w:rsid w:val="00CF5576"/>
    <w:rsid w:val="00D03BD4"/>
    <w:rsid w:val="00D07376"/>
    <w:rsid w:val="00D128BB"/>
    <w:rsid w:val="00D1315B"/>
    <w:rsid w:val="00D173C3"/>
    <w:rsid w:val="00D206B0"/>
    <w:rsid w:val="00D20A09"/>
    <w:rsid w:val="00D21839"/>
    <w:rsid w:val="00D223AD"/>
    <w:rsid w:val="00D23CBC"/>
    <w:rsid w:val="00D241C0"/>
    <w:rsid w:val="00D25557"/>
    <w:rsid w:val="00D279A8"/>
    <w:rsid w:val="00D3053E"/>
    <w:rsid w:val="00D306B2"/>
    <w:rsid w:val="00D31508"/>
    <w:rsid w:val="00D350CD"/>
    <w:rsid w:val="00D35698"/>
    <w:rsid w:val="00D35B97"/>
    <w:rsid w:val="00D374C8"/>
    <w:rsid w:val="00D440D7"/>
    <w:rsid w:val="00D44EE9"/>
    <w:rsid w:val="00D45079"/>
    <w:rsid w:val="00D45140"/>
    <w:rsid w:val="00D452A7"/>
    <w:rsid w:val="00D454B3"/>
    <w:rsid w:val="00D4689C"/>
    <w:rsid w:val="00D46AC9"/>
    <w:rsid w:val="00D4725A"/>
    <w:rsid w:val="00D47A0A"/>
    <w:rsid w:val="00D51052"/>
    <w:rsid w:val="00D54DB6"/>
    <w:rsid w:val="00D56910"/>
    <w:rsid w:val="00D605C4"/>
    <w:rsid w:val="00D656FF"/>
    <w:rsid w:val="00D66B6A"/>
    <w:rsid w:val="00D67D89"/>
    <w:rsid w:val="00D70EF8"/>
    <w:rsid w:val="00D73DD1"/>
    <w:rsid w:val="00D74C31"/>
    <w:rsid w:val="00D771D6"/>
    <w:rsid w:val="00D85ACB"/>
    <w:rsid w:val="00D87DD8"/>
    <w:rsid w:val="00D91B58"/>
    <w:rsid w:val="00DA0116"/>
    <w:rsid w:val="00DA1317"/>
    <w:rsid w:val="00DA15F4"/>
    <w:rsid w:val="00DA192F"/>
    <w:rsid w:val="00DA2383"/>
    <w:rsid w:val="00DA4BBB"/>
    <w:rsid w:val="00DA5424"/>
    <w:rsid w:val="00DA716F"/>
    <w:rsid w:val="00DB0838"/>
    <w:rsid w:val="00DB0DFE"/>
    <w:rsid w:val="00DB0FF2"/>
    <w:rsid w:val="00DB3891"/>
    <w:rsid w:val="00DB4BD0"/>
    <w:rsid w:val="00DB563E"/>
    <w:rsid w:val="00DC3EBC"/>
    <w:rsid w:val="00DC6152"/>
    <w:rsid w:val="00DD19CB"/>
    <w:rsid w:val="00DD2540"/>
    <w:rsid w:val="00DD744E"/>
    <w:rsid w:val="00DE2066"/>
    <w:rsid w:val="00DE3014"/>
    <w:rsid w:val="00DE5682"/>
    <w:rsid w:val="00DE688D"/>
    <w:rsid w:val="00DF0755"/>
    <w:rsid w:val="00DF20DA"/>
    <w:rsid w:val="00DF3725"/>
    <w:rsid w:val="00DF37A4"/>
    <w:rsid w:val="00DF710A"/>
    <w:rsid w:val="00E036A6"/>
    <w:rsid w:val="00E038F5"/>
    <w:rsid w:val="00E059F4"/>
    <w:rsid w:val="00E05C45"/>
    <w:rsid w:val="00E0676D"/>
    <w:rsid w:val="00E1031A"/>
    <w:rsid w:val="00E2471E"/>
    <w:rsid w:val="00E24D2B"/>
    <w:rsid w:val="00E30A8F"/>
    <w:rsid w:val="00E31887"/>
    <w:rsid w:val="00E320B0"/>
    <w:rsid w:val="00E32A48"/>
    <w:rsid w:val="00E32CBD"/>
    <w:rsid w:val="00E35053"/>
    <w:rsid w:val="00E35573"/>
    <w:rsid w:val="00E357D7"/>
    <w:rsid w:val="00E3636C"/>
    <w:rsid w:val="00E36D2C"/>
    <w:rsid w:val="00E43EBB"/>
    <w:rsid w:val="00E450E9"/>
    <w:rsid w:val="00E453CE"/>
    <w:rsid w:val="00E511CA"/>
    <w:rsid w:val="00E537CB"/>
    <w:rsid w:val="00E551FC"/>
    <w:rsid w:val="00E56346"/>
    <w:rsid w:val="00E57304"/>
    <w:rsid w:val="00E6096E"/>
    <w:rsid w:val="00E60DA3"/>
    <w:rsid w:val="00E62E04"/>
    <w:rsid w:val="00E632FA"/>
    <w:rsid w:val="00E63B2B"/>
    <w:rsid w:val="00E66D12"/>
    <w:rsid w:val="00E708CA"/>
    <w:rsid w:val="00E70B46"/>
    <w:rsid w:val="00E72702"/>
    <w:rsid w:val="00E73178"/>
    <w:rsid w:val="00E81421"/>
    <w:rsid w:val="00E82A49"/>
    <w:rsid w:val="00E878DA"/>
    <w:rsid w:val="00E87C56"/>
    <w:rsid w:val="00E90371"/>
    <w:rsid w:val="00E927A7"/>
    <w:rsid w:val="00E95D3C"/>
    <w:rsid w:val="00E963F7"/>
    <w:rsid w:val="00EA092A"/>
    <w:rsid w:val="00EA26E7"/>
    <w:rsid w:val="00EA4021"/>
    <w:rsid w:val="00EB0567"/>
    <w:rsid w:val="00EB1E41"/>
    <w:rsid w:val="00EB25AE"/>
    <w:rsid w:val="00EB2A4E"/>
    <w:rsid w:val="00EB2F9E"/>
    <w:rsid w:val="00EB7F0A"/>
    <w:rsid w:val="00EC1487"/>
    <w:rsid w:val="00EC2770"/>
    <w:rsid w:val="00ED106D"/>
    <w:rsid w:val="00ED27FE"/>
    <w:rsid w:val="00ED2DE2"/>
    <w:rsid w:val="00ED34C7"/>
    <w:rsid w:val="00ED6764"/>
    <w:rsid w:val="00EE0543"/>
    <w:rsid w:val="00EE29C4"/>
    <w:rsid w:val="00EE4323"/>
    <w:rsid w:val="00EE5598"/>
    <w:rsid w:val="00EE6D11"/>
    <w:rsid w:val="00EF324D"/>
    <w:rsid w:val="00EF7F10"/>
    <w:rsid w:val="00F00B8E"/>
    <w:rsid w:val="00F028B0"/>
    <w:rsid w:val="00F0372B"/>
    <w:rsid w:val="00F05A6D"/>
    <w:rsid w:val="00F05AC1"/>
    <w:rsid w:val="00F105E6"/>
    <w:rsid w:val="00F10F0D"/>
    <w:rsid w:val="00F123C6"/>
    <w:rsid w:val="00F168F8"/>
    <w:rsid w:val="00F17401"/>
    <w:rsid w:val="00F21088"/>
    <w:rsid w:val="00F239DB"/>
    <w:rsid w:val="00F23BD1"/>
    <w:rsid w:val="00F26B47"/>
    <w:rsid w:val="00F277E3"/>
    <w:rsid w:val="00F31573"/>
    <w:rsid w:val="00F32B64"/>
    <w:rsid w:val="00F32B9B"/>
    <w:rsid w:val="00F331A4"/>
    <w:rsid w:val="00F34764"/>
    <w:rsid w:val="00F35869"/>
    <w:rsid w:val="00F36A41"/>
    <w:rsid w:val="00F3776B"/>
    <w:rsid w:val="00F5267C"/>
    <w:rsid w:val="00F527B5"/>
    <w:rsid w:val="00F5290D"/>
    <w:rsid w:val="00F579F1"/>
    <w:rsid w:val="00F57D28"/>
    <w:rsid w:val="00F61894"/>
    <w:rsid w:val="00F7384D"/>
    <w:rsid w:val="00F75C62"/>
    <w:rsid w:val="00F7773D"/>
    <w:rsid w:val="00F810B7"/>
    <w:rsid w:val="00F8242D"/>
    <w:rsid w:val="00F83626"/>
    <w:rsid w:val="00F83E21"/>
    <w:rsid w:val="00F8513A"/>
    <w:rsid w:val="00F87C10"/>
    <w:rsid w:val="00F9021B"/>
    <w:rsid w:val="00F9109F"/>
    <w:rsid w:val="00F92E20"/>
    <w:rsid w:val="00F9604C"/>
    <w:rsid w:val="00F9726D"/>
    <w:rsid w:val="00FA55AF"/>
    <w:rsid w:val="00FA5EBD"/>
    <w:rsid w:val="00FA7243"/>
    <w:rsid w:val="00FB0AB9"/>
    <w:rsid w:val="00FB1691"/>
    <w:rsid w:val="00FB2782"/>
    <w:rsid w:val="00FB7893"/>
    <w:rsid w:val="00FC0860"/>
    <w:rsid w:val="00FC1987"/>
    <w:rsid w:val="00FC33FC"/>
    <w:rsid w:val="00FC383C"/>
    <w:rsid w:val="00FC630B"/>
    <w:rsid w:val="00FC728F"/>
    <w:rsid w:val="00FD1DF9"/>
    <w:rsid w:val="00FD3D9A"/>
    <w:rsid w:val="00FD5547"/>
    <w:rsid w:val="00FE0467"/>
    <w:rsid w:val="00FE2E9F"/>
    <w:rsid w:val="00FE339E"/>
    <w:rsid w:val="00FE5CC2"/>
    <w:rsid w:val="00FF0916"/>
    <w:rsid w:val="00FF2406"/>
    <w:rsid w:val="00FF2B55"/>
    <w:rsid w:val="00FF485D"/>
    <w:rsid w:val="00FF6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34EFEE7A"/>
  <w15:chartTrackingRefBased/>
  <w15:docId w15:val="{975BDFC5-F01E-4D97-800A-AAC5B0365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Miriam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bidi/>
    </w:pPr>
    <w:rPr>
      <w:rFonts w:cs="David"/>
      <w:szCs w:val="24"/>
      <w:lang w:eastAsia="he-IL"/>
    </w:rPr>
  </w:style>
  <w:style w:type="paragraph" w:styleId="Heading1">
    <w:name w:val="heading 1"/>
    <w:basedOn w:val="Normal"/>
    <w:next w:val="Normal"/>
    <w:qFormat/>
    <w:pPr>
      <w:keepNext/>
      <w:spacing w:before="240" w:after="60"/>
      <w:outlineLvl w:val="0"/>
    </w:pPr>
    <w:rPr>
      <w:rFonts w:ascii="Arial" w:hAnsi="Arial" w:cs="Miriam"/>
      <w:b/>
      <w:bCs/>
      <w:kern w:val="28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Miriam"/>
      <w:b/>
      <w:bCs/>
      <w:i/>
      <w:iCs/>
      <w:sz w:val="24"/>
    </w:rPr>
  </w:style>
  <w:style w:type="paragraph" w:styleId="Heading3">
    <w:name w:val="heading 3"/>
    <w:basedOn w:val="Normal"/>
    <w:next w:val="Normal"/>
    <w:qFormat/>
    <w:pPr>
      <w:keepNext/>
      <w:jc w:val="both"/>
      <w:outlineLvl w:val="2"/>
    </w:pPr>
    <w:rPr>
      <w:i/>
      <w:iCs/>
      <w:snapToGrid w:val="0"/>
      <w:sz w:val="24"/>
    </w:rPr>
  </w:style>
  <w:style w:type="paragraph" w:styleId="Heading4">
    <w:name w:val="heading 4"/>
    <w:basedOn w:val="Normal"/>
    <w:next w:val="Normal"/>
    <w:qFormat/>
    <w:pPr>
      <w:keepNext/>
      <w:bidi w:val="0"/>
      <w:outlineLvl w:val="3"/>
    </w:pPr>
    <w:rPr>
      <w:snapToGrid w:val="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</w:style>
  <w:style w:type="paragraph" w:styleId="BodyText">
    <w:name w:val="Body Text"/>
    <w:basedOn w:val="Normal"/>
    <w:pPr>
      <w:bidi w:val="0"/>
    </w:pPr>
    <w:rPr>
      <w:i/>
      <w:iCs/>
      <w:snapToGrid w:val="0"/>
      <w:sz w:val="24"/>
    </w:rPr>
  </w:style>
  <w:style w:type="paragraph" w:styleId="NormalWeb">
    <w:name w:val="Normal (Web)"/>
    <w:basedOn w:val="Normal"/>
    <w:rsid w:val="00DB4BD0"/>
    <w:pPr>
      <w:bidi w:val="0"/>
      <w:spacing w:before="100" w:beforeAutospacing="1" w:after="100" w:afterAutospacing="1"/>
    </w:pPr>
    <w:rPr>
      <w:rFonts w:cs="Times New Roman"/>
      <w:sz w:val="24"/>
      <w:lang w:eastAsia="en-US"/>
    </w:rPr>
  </w:style>
  <w:style w:type="paragraph" w:styleId="BalloonText">
    <w:name w:val="Balloon Text"/>
    <w:basedOn w:val="Normal"/>
    <w:semiHidden/>
    <w:rsid w:val="00E60DA3"/>
    <w:rPr>
      <w:rFonts w:ascii="Tahoma" w:hAnsi="Tahoma" w:cs="Tahoma"/>
      <w:sz w:val="16"/>
      <w:szCs w:val="16"/>
    </w:rPr>
  </w:style>
  <w:style w:type="character" w:customStyle="1" w:styleId="FooterChar">
    <w:name w:val="Footer Char"/>
    <w:link w:val="Footer"/>
    <w:uiPriority w:val="99"/>
    <w:locked/>
    <w:rsid w:val="00214AD6"/>
    <w:rPr>
      <w:rFonts w:cs="David"/>
      <w:szCs w:val="24"/>
      <w:lang w:eastAsia="he-IL"/>
    </w:rPr>
  </w:style>
  <w:style w:type="character" w:styleId="Hyperlink">
    <w:name w:val="Hyperlink"/>
    <w:rsid w:val="0055498C"/>
    <w:rPr>
      <w:color w:val="0000FF"/>
      <w:u w:val="single"/>
    </w:rPr>
  </w:style>
  <w:style w:type="character" w:styleId="PlaceholderText">
    <w:name w:val="Placeholder Text"/>
    <w:basedOn w:val="DefaultParagraphFont"/>
    <w:uiPriority w:val="99"/>
    <w:semiHidden/>
    <w:rsid w:val="0005589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7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15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154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526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718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474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7204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2928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0663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0258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4829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0796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6580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1457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99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29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7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79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08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519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656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567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763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250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0528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6337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584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8774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9289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9429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5039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27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47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40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7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56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5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1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1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63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15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90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48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31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36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31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24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3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13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1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347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87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080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6707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692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5452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5005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6684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3688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0263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856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34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49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8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8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66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93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69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90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0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96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39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55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973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390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987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343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140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4812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043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9462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491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9309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9568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8432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259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0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23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80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11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83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530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268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733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291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856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554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2747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0828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0515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0939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2887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9314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640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72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25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67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42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14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20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71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82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14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98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11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85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87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6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50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6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02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38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0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380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742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162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680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2957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5555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4310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589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637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4628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2557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2670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506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14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32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66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31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93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61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5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78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47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20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8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95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47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11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2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28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18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69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69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52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36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MSOffice\Templates\10.DOT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3E003C-51DD-4DC1-A637-CC4660506E67}"/>
      </w:docPartPr>
      <w:docPartBody>
        <w:p w:rsidR="00BD0C58" w:rsidRDefault="00093804">
          <w:r w:rsidRPr="00B3612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3FC0EB3DF3F426FA1838130B9CF0F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70E8B0-4614-4B8B-B8B0-C0C44AAB7B02}"/>
      </w:docPartPr>
      <w:docPartBody>
        <w:p w:rsidR="00B86287" w:rsidRDefault="003B1A1A" w:rsidP="003B1A1A">
          <w:pPr>
            <w:pStyle w:val="93FC0EB3DF3F426FA1838130B9CF0F5F"/>
          </w:pPr>
          <w:r w:rsidRPr="00B3612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AA48A4BCC4F4E849AE4BBC9448E57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C79918-0C6A-4512-B336-B2D5BD16C605}"/>
      </w:docPartPr>
      <w:docPartBody>
        <w:p w:rsidR="002D7988" w:rsidRDefault="00B86287" w:rsidP="00B86287">
          <w:pPr>
            <w:pStyle w:val="EAA48A4BCC4F4E849AE4BBC9448E5714"/>
          </w:pPr>
          <w:r w:rsidRPr="00B36126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3804"/>
    <w:rsid w:val="000160E1"/>
    <w:rsid w:val="0002596C"/>
    <w:rsid w:val="000568BB"/>
    <w:rsid w:val="00093804"/>
    <w:rsid w:val="000E37B5"/>
    <w:rsid w:val="00202989"/>
    <w:rsid w:val="00236983"/>
    <w:rsid w:val="002D7988"/>
    <w:rsid w:val="003231EA"/>
    <w:rsid w:val="00337C49"/>
    <w:rsid w:val="003B1A1A"/>
    <w:rsid w:val="004A7138"/>
    <w:rsid w:val="00526C32"/>
    <w:rsid w:val="007A777D"/>
    <w:rsid w:val="007D1CA9"/>
    <w:rsid w:val="00801480"/>
    <w:rsid w:val="0081683B"/>
    <w:rsid w:val="00844CC3"/>
    <w:rsid w:val="008D744E"/>
    <w:rsid w:val="00B86287"/>
    <w:rsid w:val="00BD0C58"/>
    <w:rsid w:val="00C65879"/>
    <w:rsid w:val="00CE541F"/>
    <w:rsid w:val="00D3541D"/>
    <w:rsid w:val="00E111B4"/>
    <w:rsid w:val="00EF266F"/>
    <w:rsid w:val="00F11C50"/>
    <w:rsid w:val="00F32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86287"/>
    <w:rPr>
      <w:color w:val="808080"/>
    </w:rPr>
  </w:style>
  <w:style w:type="paragraph" w:customStyle="1" w:styleId="93FC0EB3DF3F426FA1838130B9CF0F5F">
    <w:name w:val="93FC0EB3DF3F426FA1838130B9CF0F5F"/>
    <w:rsid w:val="003B1A1A"/>
  </w:style>
  <w:style w:type="paragraph" w:customStyle="1" w:styleId="EAA48A4BCC4F4E849AE4BBC9448E5714">
    <w:name w:val="EAA48A4BCC4F4E849AE4BBC9448E5714"/>
    <w:rsid w:val="00B8628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lease_x0020_Vertion xmlns="88468eaa-d2ca-4230-a7e7-4b86573d8099" xsi:nil="true"/>
    <Release_x0020_Version xmlns="88468eaa-d2ca-4230-a7e7-4b86573d8099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LongProperties xmlns="http://schemas.microsoft.com/office/2006/metadata/longProperties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5BA53502ABA574296F90152800F41F7" ma:contentTypeVersion="2" ma:contentTypeDescription="Create a new document." ma:contentTypeScope="" ma:versionID="8044e578f867fe505f2751b7c17545ca">
  <xsd:schema xmlns:xsd="http://www.w3.org/2001/XMLSchema" xmlns:p="http://schemas.microsoft.com/office/2006/metadata/properties" xmlns:ns2="88468eaa-d2ca-4230-a7e7-4b86573d8099" targetNamespace="http://schemas.microsoft.com/office/2006/metadata/properties" ma:root="true" ma:fieldsID="9e00ba5934dab3ff46569b5d6253a611" ns2:_="">
    <xsd:import namespace="88468eaa-d2ca-4230-a7e7-4b86573d8099"/>
    <xsd:element name="properties">
      <xsd:complexType>
        <xsd:sequence>
          <xsd:element name="documentManagement">
            <xsd:complexType>
              <xsd:all>
                <xsd:element ref="ns2:Release_x0020_Vertion" minOccurs="0"/>
                <xsd:element ref="ns2:Release_x0020_Version" minOccurs="0"/>
              </xsd:all>
            </xsd:complexType>
          </xsd:element>
        </xsd:sequence>
      </xsd:complexType>
    </xsd:element>
  </xsd:schema>
  <xsd:schema xmlns:xsd="http://www.w3.org/2001/XMLSchema" xmlns:dms="http://schemas.microsoft.com/office/2006/documentManagement/types" targetNamespace="88468eaa-d2ca-4230-a7e7-4b86573d8099" elementFormDefault="qualified">
    <xsd:import namespace="http://schemas.microsoft.com/office/2006/documentManagement/types"/>
    <xsd:element name="Release_x0020_Vertion" ma:index="8" nillable="true" ma:displayName="Release Vertion" ma:internalName="Release_x0020_Vertion">
      <xsd:simpleType>
        <xsd:restriction base="dms:Text">
          <xsd:maxLength value="255"/>
        </xsd:restriction>
      </xsd:simpleType>
    </xsd:element>
    <xsd:element name="Release_x0020_Version" ma:index="9" nillable="true" ma:displayName="Release Version" ma:internalName="Release_x0020_Version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Props1.xml><?xml version="1.0" encoding="utf-8"?>
<ds:datastoreItem xmlns:ds="http://schemas.openxmlformats.org/officeDocument/2006/customXml" ds:itemID="{C0D3E658-111D-4563-8A31-C754B6ED4F8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A13B92B-AC05-4033-8656-5F07B8A557FE}">
  <ds:schemaRefs>
    <ds:schemaRef ds:uri="http://schemas.microsoft.com/office/2006/metadata/properties"/>
    <ds:schemaRef ds:uri="http://schemas.microsoft.com/office/infopath/2007/PartnerControls"/>
    <ds:schemaRef ds:uri="88468eaa-d2ca-4230-a7e7-4b86573d8099"/>
  </ds:schemaRefs>
</ds:datastoreItem>
</file>

<file path=customXml/itemProps3.xml><?xml version="1.0" encoding="utf-8"?>
<ds:datastoreItem xmlns:ds="http://schemas.openxmlformats.org/officeDocument/2006/customXml" ds:itemID="{142C2202-76CB-42E8-B554-34CB80D33BB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778D952-2B0D-4365-8D15-5F867273576D}">
  <ds:schemaRefs>
    <ds:schemaRef ds:uri="http://schemas.microsoft.com/office/2006/metadata/longProperties"/>
  </ds:schemaRefs>
</ds:datastoreItem>
</file>

<file path=customXml/itemProps5.xml><?xml version="1.0" encoding="utf-8"?>
<ds:datastoreItem xmlns:ds="http://schemas.openxmlformats.org/officeDocument/2006/customXml" ds:itemID="{74E277DE-AA58-43D5-A173-348F75A99A9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8468eaa-d2ca-4230-a7e7-4b86573d8099"/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10.DOT</Template>
  <TotalTime>0</TotalTime>
  <Pages>1</Pages>
  <Words>145</Words>
  <Characters>868</Characters>
  <Application>Microsoft Office Word</Application>
  <DocSecurity>4</DocSecurity>
  <Lines>7</Lines>
  <Paragraphs>2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     </vt:lpstr>
      <vt:lpstr>     </vt:lpstr>
    </vt:vector>
  </TitlesOfParts>
  <Company>הנהלת המכס</Company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</dc:title>
  <dc:subject/>
  <dc:creator>ארנון  דודי</dc:creator>
  <cp:keywords/>
  <cp:lastModifiedBy>Tamar Cohen</cp:lastModifiedBy>
  <cp:revision>2</cp:revision>
  <cp:lastPrinted>2019-01-22T07:24:00Z</cp:lastPrinted>
  <dcterms:created xsi:type="dcterms:W3CDTF">2026-10-15T14:43:00Z</dcterms:created>
  <dcterms:modified xsi:type="dcterms:W3CDTF">2026-10-15T14:43:00Z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">
    <vt:lpwstr>Document</vt:lpwstr>
  </property>
</Properties>
</file>